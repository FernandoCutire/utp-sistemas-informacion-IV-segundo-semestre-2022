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BEDDBC" w14:textId="440B6A12" w:rsidR="006518B6" w:rsidRDefault="00447C9D" w:rsidP="00702ADE">
      <w:pPr>
        <w:jc w:val="center"/>
      </w:pPr>
      <w:r>
        <w:t>U</w:t>
      </w:r>
      <w:r w:rsidR="00E55DEC">
        <w:t xml:space="preserve">niversidad </w:t>
      </w:r>
      <w:r w:rsidR="00EC74D4">
        <w:t xml:space="preserve">Tecnológica de </w:t>
      </w:r>
      <w:r w:rsidR="00636BB2">
        <w:t>Panamá</w:t>
      </w:r>
    </w:p>
    <w:p w14:paraId="34E197E1" w14:textId="68CEFC7B" w:rsidR="00447C9D" w:rsidRDefault="00447C9D" w:rsidP="001D4289">
      <w:pPr>
        <w:jc w:val="center"/>
      </w:pPr>
      <w:r>
        <w:t xml:space="preserve">Facultad </w:t>
      </w:r>
      <w:r w:rsidR="00636BB2">
        <w:t>de Ingeniería de Sistemas Computacionales</w:t>
      </w:r>
    </w:p>
    <w:p w14:paraId="1BE40155" w14:textId="04F11187" w:rsidR="00E55DEC" w:rsidRDefault="00E55DEC" w:rsidP="00702ADE">
      <w:pPr>
        <w:jc w:val="center"/>
      </w:pPr>
      <w:r>
        <w:t xml:space="preserve">Licenciatura en Ingeniería </w:t>
      </w:r>
      <w:r w:rsidR="00636BB2">
        <w:t>de Sistemas de Información</w:t>
      </w:r>
    </w:p>
    <w:p w14:paraId="1513DF1E" w14:textId="77777777" w:rsidR="00E55DEC" w:rsidRDefault="00E55DEC" w:rsidP="00702ADE">
      <w:pPr>
        <w:jc w:val="center"/>
      </w:pPr>
    </w:p>
    <w:p w14:paraId="4BA6966F" w14:textId="4786C4EC" w:rsidR="00447C9D" w:rsidRDefault="00636BB2" w:rsidP="001D4289">
      <w:pPr>
        <w:jc w:val="center"/>
      </w:pPr>
      <w:r>
        <w:t xml:space="preserve">Seguridad </w:t>
      </w:r>
      <w:r w:rsidR="005F4A8C">
        <w:t>Informática</w:t>
      </w:r>
    </w:p>
    <w:p w14:paraId="183D741E" w14:textId="77777777" w:rsidR="001D4289" w:rsidRDefault="001D4289" w:rsidP="001D4289">
      <w:pPr>
        <w:jc w:val="center"/>
      </w:pPr>
    </w:p>
    <w:p w14:paraId="50E5F571" w14:textId="429B28A7" w:rsidR="00447C9D" w:rsidRDefault="00636BB2" w:rsidP="00702ADE">
      <w:pPr>
        <w:jc w:val="center"/>
      </w:pPr>
      <w:r>
        <w:t>Laboratorio No. 2</w:t>
      </w:r>
    </w:p>
    <w:p w14:paraId="2105D714" w14:textId="77777777" w:rsidR="00447C9D" w:rsidRDefault="00447C9D" w:rsidP="00702ADE">
      <w:pPr>
        <w:jc w:val="center"/>
      </w:pPr>
      <w:r>
        <w:t>Tema:</w:t>
      </w:r>
    </w:p>
    <w:p w14:paraId="6EF231A5" w14:textId="73047B21" w:rsidR="00447C9D" w:rsidRDefault="00447C9D" w:rsidP="001D4289">
      <w:pPr>
        <w:jc w:val="center"/>
      </w:pPr>
      <w:r>
        <w:t>“</w:t>
      </w:r>
      <w:r w:rsidR="00636BB2">
        <w:t>Pr</w:t>
      </w:r>
      <w:r w:rsidR="00DE78F4">
        <w:t>á</w:t>
      </w:r>
      <w:r w:rsidR="00636BB2">
        <w:t xml:space="preserve">ctica </w:t>
      </w:r>
      <w:r w:rsidR="005F4A8C">
        <w:t>de Open CA</w:t>
      </w:r>
      <w:r>
        <w:t>”</w:t>
      </w:r>
    </w:p>
    <w:p w14:paraId="5C5CAAA9" w14:textId="360F5686" w:rsidR="00447C9D" w:rsidRDefault="00E55DEC" w:rsidP="00702ADE">
      <w:pPr>
        <w:jc w:val="center"/>
      </w:pPr>
      <w:r>
        <w:t>Presentado por:</w:t>
      </w:r>
      <w:r>
        <w:br/>
      </w:r>
      <w:r w:rsidR="005F4A8C">
        <w:t>Gabriel D</w:t>
      </w:r>
      <w:r w:rsidR="00644997">
        <w:t>í</w:t>
      </w:r>
      <w:r w:rsidR="005F4A8C">
        <w:t>az 20-53-5198</w:t>
      </w:r>
    </w:p>
    <w:p w14:paraId="736B2325" w14:textId="052BD95E" w:rsidR="00E55DEC" w:rsidRDefault="60187904" w:rsidP="00702ADE">
      <w:pPr>
        <w:jc w:val="center"/>
      </w:pPr>
      <w:r>
        <w:t>Jonathan Gamero 8-982-2008</w:t>
      </w:r>
    </w:p>
    <w:p w14:paraId="44E20014" w14:textId="58B34266" w:rsidR="007B37CF" w:rsidRDefault="007B37CF" w:rsidP="00702ADE">
      <w:pPr>
        <w:jc w:val="center"/>
      </w:pPr>
      <w:r>
        <w:t xml:space="preserve">Fernando </w:t>
      </w:r>
      <w:proofErr w:type="spellStart"/>
      <w:r>
        <w:t>Cutire</w:t>
      </w:r>
      <w:proofErr w:type="spellEnd"/>
      <w:r>
        <w:t xml:space="preserve"> 8-972-906</w:t>
      </w:r>
    </w:p>
    <w:p w14:paraId="70303EF8" w14:textId="360A26BF" w:rsidR="00E55DEC" w:rsidRDefault="00E55DEC" w:rsidP="00702ADE">
      <w:pPr>
        <w:jc w:val="center"/>
      </w:pPr>
      <w:r>
        <w:t>Grupo: 1</w:t>
      </w:r>
      <w:r w:rsidR="005F4A8C">
        <w:t>IF</w:t>
      </w:r>
      <w:r>
        <w:t>-</w:t>
      </w:r>
      <w:r w:rsidR="005F4A8C">
        <w:t>141</w:t>
      </w:r>
    </w:p>
    <w:p w14:paraId="05ECAC1B" w14:textId="77777777" w:rsidR="00447C9D" w:rsidRDefault="00447C9D" w:rsidP="00702ADE">
      <w:pPr>
        <w:jc w:val="center"/>
      </w:pPr>
    </w:p>
    <w:p w14:paraId="63932C99" w14:textId="77777777" w:rsidR="00E55DEC" w:rsidRDefault="00E55DEC" w:rsidP="00702ADE">
      <w:pPr>
        <w:jc w:val="center"/>
      </w:pPr>
      <w:r>
        <w:t>A consideración de:</w:t>
      </w:r>
    </w:p>
    <w:p w14:paraId="2022CA8B" w14:textId="7975C230" w:rsidR="00E55DEC" w:rsidRPr="00644997" w:rsidRDefault="00A352B9" w:rsidP="00702ADE">
      <w:pPr>
        <w:jc w:val="center"/>
      </w:pPr>
      <w:r w:rsidRPr="00644997">
        <w:t>Ing</w:t>
      </w:r>
      <w:r w:rsidR="00E55DEC" w:rsidRPr="00644997">
        <w:t xml:space="preserve">. </w:t>
      </w:r>
      <w:r w:rsidR="00A81A1B" w:rsidRPr="00644997">
        <w:t>José</w:t>
      </w:r>
      <w:r w:rsidR="005F4A8C" w:rsidRPr="00644997">
        <w:t xml:space="preserve"> Moreno</w:t>
      </w:r>
    </w:p>
    <w:p w14:paraId="71C0EB9E" w14:textId="77777777" w:rsidR="00E55DEC" w:rsidRPr="00644997" w:rsidRDefault="00E55DEC" w:rsidP="00702ADE">
      <w:pPr>
        <w:jc w:val="center"/>
      </w:pPr>
    </w:p>
    <w:p w14:paraId="111C0449" w14:textId="10E3B36D" w:rsidR="00E55DEC" w:rsidRDefault="00A352B9" w:rsidP="00702ADE">
      <w:pPr>
        <w:jc w:val="center"/>
        <w:sectPr w:rsidR="00E55DEC" w:rsidSect="00447C9D">
          <w:footerReference w:type="first" r:id="rId11"/>
          <w:pgSz w:w="12240" w:h="15840"/>
          <w:pgMar w:top="1418" w:right="1418" w:bottom="1418" w:left="1418" w:header="709" w:footer="709" w:gutter="0"/>
          <w:cols w:space="708"/>
          <w:docGrid w:linePitch="360"/>
        </w:sectPr>
      </w:pPr>
      <w:r>
        <w:t>20</w:t>
      </w:r>
      <w:r w:rsidR="005F4A8C">
        <w:t>22</w:t>
      </w:r>
    </w:p>
    <w:p w14:paraId="7ADD2FF8" w14:textId="77777777" w:rsidR="000A515A" w:rsidRDefault="000A515A" w:rsidP="00BA5961">
      <w:pPr>
        <w:pStyle w:val="Ttulo"/>
      </w:pPr>
    </w:p>
    <w:p w14:paraId="128639ED" w14:textId="77777777" w:rsidR="000A515A" w:rsidRDefault="000A515A" w:rsidP="00BA5961">
      <w:pPr>
        <w:pStyle w:val="Ttulo"/>
      </w:pPr>
    </w:p>
    <w:p w14:paraId="42690440" w14:textId="77777777" w:rsidR="00E55DEC" w:rsidRPr="000E422F" w:rsidRDefault="00E55DEC" w:rsidP="00BA5961">
      <w:pPr>
        <w:pStyle w:val="Ttulo1"/>
      </w:pPr>
      <w:bookmarkStart w:id="0" w:name="_Toc449617562"/>
      <w:bookmarkStart w:id="1" w:name="_Toc104670091"/>
      <w:r w:rsidRPr="000E422F">
        <w:t>RESUMEN</w:t>
      </w:r>
      <w:bookmarkEnd w:id="0"/>
      <w:bookmarkEnd w:id="1"/>
    </w:p>
    <w:p w14:paraId="51D4EC35" w14:textId="77777777" w:rsidR="00E55DEC" w:rsidRDefault="00E55DEC" w:rsidP="00BA5961"/>
    <w:p w14:paraId="4B9F8C92" w14:textId="44102C75" w:rsidR="00215071" w:rsidRDefault="00215071" w:rsidP="00BA5961">
      <w:r w:rsidRPr="00215071">
        <w:t xml:space="preserve">El objetivo de esta práctica es mostrar al participante una utilidad práctica de una PK, es la obtención de Certificados Digitales para cifrar y/o firmar digitalmente el correo electrónico.  </w:t>
      </w:r>
    </w:p>
    <w:p w14:paraId="3B865C52" w14:textId="51CAD93D" w:rsidR="00010A84" w:rsidRPr="00215071" w:rsidRDefault="00010A84" w:rsidP="00BA5961">
      <w:r w:rsidRPr="00010A84">
        <w:t xml:space="preserve">Esta práctica utilizará una Autoridad de Certificación de código abierto: Open CA. La misma estará corriendo desde un </w:t>
      </w:r>
      <w:proofErr w:type="spellStart"/>
      <w:r w:rsidRPr="00010A84">
        <w:t>LiveCD</w:t>
      </w:r>
      <w:proofErr w:type="spellEnd"/>
      <w:r w:rsidRPr="00010A84">
        <w:t xml:space="preserve"> con </w:t>
      </w:r>
      <w:proofErr w:type="spellStart"/>
      <w:r w:rsidRPr="00010A84">
        <w:t>Knoppix</w:t>
      </w:r>
      <w:proofErr w:type="spellEnd"/>
      <w:r>
        <w:t>.</w:t>
      </w:r>
    </w:p>
    <w:p w14:paraId="6196704F" w14:textId="42E08B0A" w:rsidR="00E55DEC" w:rsidRDefault="00E55DEC" w:rsidP="00BA5961"/>
    <w:p w14:paraId="635F8387" w14:textId="77777777" w:rsidR="009B0263" w:rsidRDefault="009B0263" w:rsidP="00BA5961"/>
    <w:p w14:paraId="6245C368" w14:textId="77777777" w:rsidR="009B0263" w:rsidRDefault="009B0263" w:rsidP="00BA5961"/>
    <w:p w14:paraId="2966662B" w14:textId="77777777" w:rsidR="009B0263" w:rsidRDefault="009B0263" w:rsidP="00BA5961">
      <w:pPr>
        <w:sectPr w:rsidR="009B0263" w:rsidSect="009B0263">
          <w:headerReference w:type="default" r:id="rId12"/>
          <w:pgSz w:w="12240" w:h="15840"/>
          <w:pgMar w:top="1418" w:right="1418" w:bottom="1418" w:left="1418" w:header="709" w:footer="709" w:gutter="0"/>
          <w:pgNumType w:fmt="lowerRoman" w:start="1"/>
          <w:cols w:space="708"/>
          <w:titlePg/>
          <w:docGrid w:linePitch="360"/>
        </w:sectPr>
      </w:pPr>
    </w:p>
    <w:p w14:paraId="586A3CFC" w14:textId="77777777" w:rsidR="000A515A" w:rsidRDefault="000A515A" w:rsidP="00BA5961">
      <w:pPr>
        <w:pStyle w:val="Ttulo"/>
      </w:pPr>
    </w:p>
    <w:p w14:paraId="7EB286AE" w14:textId="77777777" w:rsidR="000A515A" w:rsidRDefault="000A515A" w:rsidP="00BA5961">
      <w:pPr>
        <w:pStyle w:val="Ttulo"/>
      </w:pPr>
    </w:p>
    <w:p w14:paraId="21E5BA13" w14:textId="77777777" w:rsidR="000A515A" w:rsidRPr="000A515A" w:rsidRDefault="000A515A" w:rsidP="00BA5961">
      <w:pPr>
        <w:pStyle w:val="Ttulo1"/>
      </w:pPr>
      <w:bookmarkStart w:id="2" w:name="_Toc449617563"/>
      <w:bookmarkStart w:id="3" w:name="_Toc104670092"/>
      <w:r>
        <w:t>ÍNDICE</w:t>
      </w:r>
      <w:bookmarkEnd w:id="2"/>
      <w:bookmarkEnd w:id="3"/>
    </w:p>
    <w:sdt>
      <w:sdtPr>
        <w:rPr>
          <w:rFonts w:ascii="Arial" w:eastAsiaTheme="minorHAnsi" w:hAnsi="Arial" w:cs="Arial"/>
          <w:color w:val="auto"/>
          <w:sz w:val="24"/>
          <w:szCs w:val="24"/>
          <w:lang w:val="es-ES" w:eastAsia="en-US"/>
        </w:rPr>
        <w:id w:val="1159808350"/>
        <w:docPartObj>
          <w:docPartGallery w:val="Table of Contents"/>
          <w:docPartUnique/>
        </w:docPartObj>
      </w:sdtPr>
      <w:sdtEndPr/>
      <w:sdtContent>
        <w:p w14:paraId="05201DEF" w14:textId="77777777" w:rsidR="00B40F6C" w:rsidRPr="00B40F6C" w:rsidRDefault="00B40F6C" w:rsidP="00BA5961">
          <w:pPr>
            <w:pStyle w:val="TtuloTDC"/>
            <w:rPr>
              <w:rFonts w:ascii="Arial" w:hAnsi="Arial" w:cs="Arial"/>
              <w:sz w:val="24"/>
              <w:szCs w:val="24"/>
            </w:rPr>
          </w:pPr>
        </w:p>
        <w:p w14:paraId="201511A5" w14:textId="24180DC3" w:rsidR="00D81D68" w:rsidRDefault="00B40F6C">
          <w:pPr>
            <w:pStyle w:val="TDC1"/>
            <w:tabs>
              <w:tab w:val="right" w:leader="dot" w:pos="9394"/>
            </w:tabs>
            <w:rPr>
              <w:rFonts w:asciiTheme="minorHAnsi" w:eastAsiaTheme="minorEastAsia" w:hAnsiTheme="minorHAnsi" w:cstheme="minorBidi"/>
              <w:noProof/>
              <w:sz w:val="22"/>
              <w:szCs w:val="22"/>
              <w:lang w:eastAsia="es-PA"/>
            </w:rPr>
          </w:pPr>
          <w:r w:rsidRPr="00B40F6C">
            <w:fldChar w:fldCharType="begin"/>
          </w:r>
          <w:r w:rsidRPr="00B40F6C">
            <w:instrText xml:space="preserve"> TOC \o "1-3" \h \z \u </w:instrText>
          </w:r>
          <w:r w:rsidRPr="00B40F6C">
            <w:fldChar w:fldCharType="separate"/>
          </w:r>
          <w:hyperlink w:anchor="_Toc104670091" w:history="1">
            <w:r w:rsidR="00D81D68" w:rsidRPr="00336D58">
              <w:rPr>
                <w:rStyle w:val="Hipervnculo"/>
                <w:noProof/>
              </w:rPr>
              <w:t>RESUMEN</w:t>
            </w:r>
            <w:r w:rsidR="00D81D68">
              <w:rPr>
                <w:noProof/>
                <w:webHidden/>
              </w:rPr>
              <w:tab/>
            </w:r>
            <w:r w:rsidR="00D81D68">
              <w:rPr>
                <w:noProof/>
                <w:webHidden/>
              </w:rPr>
              <w:fldChar w:fldCharType="begin"/>
            </w:r>
            <w:r w:rsidR="00D81D68">
              <w:rPr>
                <w:noProof/>
                <w:webHidden/>
              </w:rPr>
              <w:instrText xml:space="preserve"> PAGEREF _Toc104670091 \h </w:instrText>
            </w:r>
            <w:r w:rsidR="00D81D68">
              <w:rPr>
                <w:noProof/>
                <w:webHidden/>
              </w:rPr>
            </w:r>
            <w:r w:rsidR="00D81D68">
              <w:rPr>
                <w:noProof/>
                <w:webHidden/>
              </w:rPr>
              <w:fldChar w:fldCharType="separate"/>
            </w:r>
            <w:r w:rsidR="00D81D68">
              <w:rPr>
                <w:noProof/>
                <w:webHidden/>
              </w:rPr>
              <w:t>i</w:t>
            </w:r>
            <w:r w:rsidR="00D81D68">
              <w:rPr>
                <w:noProof/>
                <w:webHidden/>
              </w:rPr>
              <w:fldChar w:fldCharType="end"/>
            </w:r>
          </w:hyperlink>
        </w:p>
        <w:p w14:paraId="6352B4B7" w14:textId="6AF7BCA8" w:rsidR="00D81D68" w:rsidRDefault="007B37CF">
          <w:pPr>
            <w:pStyle w:val="TDC1"/>
            <w:tabs>
              <w:tab w:val="right" w:leader="dot" w:pos="9394"/>
            </w:tabs>
            <w:rPr>
              <w:rFonts w:asciiTheme="minorHAnsi" w:eastAsiaTheme="minorEastAsia" w:hAnsiTheme="minorHAnsi" w:cstheme="minorBidi"/>
              <w:noProof/>
              <w:sz w:val="22"/>
              <w:szCs w:val="22"/>
              <w:lang w:eastAsia="es-PA"/>
            </w:rPr>
          </w:pPr>
          <w:hyperlink w:anchor="_Toc104670092" w:history="1">
            <w:r w:rsidR="00D81D68" w:rsidRPr="00336D58">
              <w:rPr>
                <w:rStyle w:val="Hipervnculo"/>
                <w:noProof/>
              </w:rPr>
              <w:t>ÍNDICE</w:t>
            </w:r>
            <w:r w:rsidR="00D81D68">
              <w:rPr>
                <w:noProof/>
                <w:webHidden/>
              </w:rPr>
              <w:tab/>
            </w:r>
            <w:r w:rsidR="00D81D68">
              <w:rPr>
                <w:noProof/>
                <w:webHidden/>
              </w:rPr>
              <w:fldChar w:fldCharType="begin"/>
            </w:r>
            <w:r w:rsidR="00D81D68">
              <w:rPr>
                <w:noProof/>
                <w:webHidden/>
              </w:rPr>
              <w:instrText xml:space="preserve"> PAGEREF _Toc104670092 \h </w:instrText>
            </w:r>
            <w:r w:rsidR="00D81D68">
              <w:rPr>
                <w:noProof/>
                <w:webHidden/>
              </w:rPr>
            </w:r>
            <w:r w:rsidR="00D81D68">
              <w:rPr>
                <w:noProof/>
                <w:webHidden/>
              </w:rPr>
              <w:fldChar w:fldCharType="separate"/>
            </w:r>
            <w:r w:rsidR="00D81D68">
              <w:rPr>
                <w:noProof/>
                <w:webHidden/>
              </w:rPr>
              <w:t>ii</w:t>
            </w:r>
            <w:r w:rsidR="00D81D68">
              <w:rPr>
                <w:noProof/>
                <w:webHidden/>
              </w:rPr>
              <w:fldChar w:fldCharType="end"/>
            </w:r>
          </w:hyperlink>
        </w:p>
        <w:p w14:paraId="76EBBF26" w14:textId="7F49B36C" w:rsidR="00D81D68" w:rsidRDefault="007B37CF">
          <w:pPr>
            <w:pStyle w:val="TDC1"/>
            <w:tabs>
              <w:tab w:val="right" w:leader="dot" w:pos="9394"/>
            </w:tabs>
            <w:rPr>
              <w:rFonts w:asciiTheme="minorHAnsi" w:eastAsiaTheme="minorEastAsia" w:hAnsiTheme="minorHAnsi" w:cstheme="minorBidi"/>
              <w:noProof/>
              <w:sz w:val="22"/>
              <w:szCs w:val="22"/>
              <w:lang w:eastAsia="es-PA"/>
            </w:rPr>
          </w:pPr>
          <w:hyperlink w:anchor="_Toc104670093" w:history="1">
            <w:r w:rsidR="00D81D68" w:rsidRPr="00336D58">
              <w:rPr>
                <w:rStyle w:val="Hipervnculo"/>
                <w:noProof/>
              </w:rPr>
              <w:t>INTRODUCCIÓN</w:t>
            </w:r>
            <w:r w:rsidR="00D81D68">
              <w:rPr>
                <w:noProof/>
                <w:webHidden/>
              </w:rPr>
              <w:tab/>
            </w:r>
            <w:r w:rsidR="00D81D68">
              <w:rPr>
                <w:noProof/>
                <w:webHidden/>
              </w:rPr>
              <w:fldChar w:fldCharType="begin"/>
            </w:r>
            <w:r w:rsidR="00D81D68">
              <w:rPr>
                <w:noProof/>
                <w:webHidden/>
              </w:rPr>
              <w:instrText xml:space="preserve"> PAGEREF _Toc104670093 \h </w:instrText>
            </w:r>
            <w:r w:rsidR="00D81D68">
              <w:rPr>
                <w:noProof/>
                <w:webHidden/>
              </w:rPr>
            </w:r>
            <w:r w:rsidR="00D81D68">
              <w:rPr>
                <w:noProof/>
                <w:webHidden/>
              </w:rPr>
              <w:fldChar w:fldCharType="separate"/>
            </w:r>
            <w:r w:rsidR="00D81D68">
              <w:rPr>
                <w:noProof/>
                <w:webHidden/>
              </w:rPr>
              <w:t>1</w:t>
            </w:r>
            <w:r w:rsidR="00D81D68">
              <w:rPr>
                <w:noProof/>
                <w:webHidden/>
              </w:rPr>
              <w:fldChar w:fldCharType="end"/>
            </w:r>
          </w:hyperlink>
        </w:p>
        <w:p w14:paraId="4D10F982" w14:textId="77FFCB55" w:rsidR="00D81D68" w:rsidRDefault="007B37CF">
          <w:pPr>
            <w:pStyle w:val="TDC1"/>
            <w:tabs>
              <w:tab w:val="right" w:leader="dot" w:pos="9394"/>
            </w:tabs>
            <w:rPr>
              <w:rFonts w:asciiTheme="minorHAnsi" w:eastAsiaTheme="minorEastAsia" w:hAnsiTheme="minorHAnsi" w:cstheme="minorBidi"/>
              <w:noProof/>
              <w:sz w:val="22"/>
              <w:szCs w:val="22"/>
              <w:lang w:eastAsia="es-PA"/>
            </w:rPr>
          </w:pPr>
          <w:hyperlink w:anchor="_Toc104670094" w:history="1">
            <w:r w:rsidR="00D81D68" w:rsidRPr="00336D58">
              <w:rPr>
                <w:rStyle w:val="Hipervnculo"/>
                <w:noProof/>
              </w:rPr>
              <w:t>DESARROLLO</w:t>
            </w:r>
            <w:r w:rsidR="00D81D68">
              <w:rPr>
                <w:noProof/>
                <w:webHidden/>
              </w:rPr>
              <w:tab/>
            </w:r>
            <w:r w:rsidR="00D81D68">
              <w:rPr>
                <w:noProof/>
                <w:webHidden/>
              </w:rPr>
              <w:fldChar w:fldCharType="begin"/>
            </w:r>
            <w:r w:rsidR="00D81D68">
              <w:rPr>
                <w:noProof/>
                <w:webHidden/>
              </w:rPr>
              <w:instrText xml:space="preserve"> PAGEREF _Toc104670094 \h </w:instrText>
            </w:r>
            <w:r w:rsidR="00D81D68">
              <w:rPr>
                <w:noProof/>
                <w:webHidden/>
              </w:rPr>
            </w:r>
            <w:r w:rsidR="00D81D68">
              <w:rPr>
                <w:noProof/>
                <w:webHidden/>
              </w:rPr>
              <w:fldChar w:fldCharType="separate"/>
            </w:r>
            <w:r w:rsidR="00D81D68">
              <w:rPr>
                <w:noProof/>
                <w:webHidden/>
              </w:rPr>
              <w:t>2</w:t>
            </w:r>
            <w:r w:rsidR="00D81D68">
              <w:rPr>
                <w:noProof/>
                <w:webHidden/>
              </w:rPr>
              <w:fldChar w:fldCharType="end"/>
            </w:r>
          </w:hyperlink>
        </w:p>
        <w:p w14:paraId="1F40CEDD" w14:textId="1F44B74D" w:rsidR="00D81D68" w:rsidRDefault="007B37CF">
          <w:pPr>
            <w:pStyle w:val="TDC2"/>
            <w:tabs>
              <w:tab w:val="left" w:pos="660"/>
              <w:tab w:val="right" w:leader="dot" w:pos="9394"/>
            </w:tabs>
            <w:rPr>
              <w:rFonts w:asciiTheme="minorHAnsi" w:eastAsiaTheme="minorEastAsia" w:hAnsiTheme="minorHAnsi" w:cstheme="minorBidi"/>
              <w:noProof/>
              <w:sz w:val="22"/>
              <w:szCs w:val="22"/>
              <w:lang w:eastAsia="es-PA"/>
            </w:rPr>
          </w:pPr>
          <w:hyperlink w:anchor="_Toc104670095" w:history="1">
            <w:r w:rsidR="00D81D68" w:rsidRPr="00336D58">
              <w:rPr>
                <w:rStyle w:val="Hipervnculo"/>
                <w:noProof/>
              </w:rPr>
              <w:t>1.</w:t>
            </w:r>
            <w:r w:rsidR="00D81D68">
              <w:rPr>
                <w:rFonts w:asciiTheme="minorHAnsi" w:eastAsiaTheme="minorEastAsia" w:hAnsiTheme="minorHAnsi" w:cstheme="minorBidi"/>
                <w:noProof/>
                <w:sz w:val="22"/>
                <w:szCs w:val="22"/>
                <w:lang w:eastAsia="es-PA"/>
              </w:rPr>
              <w:tab/>
            </w:r>
            <w:r w:rsidR="00D81D68" w:rsidRPr="00336D58">
              <w:rPr>
                <w:rStyle w:val="Hipervnculo"/>
                <w:noProof/>
              </w:rPr>
              <w:t>PARTE 1. Solicitando un Certificado Digital</w:t>
            </w:r>
            <w:r w:rsidR="00D81D68">
              <w:rPr>
                <w:noProof/>
                <w:webHidden/>
              </w:rPr>
              <w:tab/>
            </w:r>
            <w:r w:rsidR="00D81D68">
              <w:rPr>
                <w:noProof/>
                <w:webHidden/>
              </w:rPr>
              <w:fldChar w:fldCharType="begin"/>
            </w:r>
            <w:r w:rsidR="00D81D68">
              <w:rPr>
                <w:noProof/>
                <w:webHidden/>
              </w:rPr>
              <w:instrText xml:space="preserve"> PAGEREF _Toc104670095 \h </w:instrText>
            </w:r>
            <w:r w:rsidR="00D81D68">
              <w:rPr>
                <w:noProof/>
                <w:webHidden/>
              </w:rPr>
            </w:r>
            <w:r w:rsidR="00D81D68">
              <w:rPr>
                <w:noProof/>
                <w:webHidden/>
              </w:rPr>
              <w:fldChar w:fldCharType="separate"/>
            </w:r>
            <w:r w:rsidR="00D81D68">
              <w:rPr>
                <w:noProof/>
                <w:webHidden/>
              </w:rPr>
              <w:t>2</w:t>
            </w:r>
            <w:r w:rsidR="00D81D68">
              <w:rPr>
                <w:noProof/>
                <w:webHidden/>
              </w:rPr>
              <w:fldChar w:fldCharType="end"/>
            </w:r>
          </w:hyperlink>
        </w:p>
        <w:p w14:paraId="144CB793" w14:textId="0DDE0DE9" w:rsidR="00D81D68" w:rsidRDefault="007B37CF">
          <w:pPr>
            <w:pStyle w:val="TDC2"/>
            <w:tabs>
              <w:tab w:val="left" w:pos="660"/>
              <w:tab w:val="right" w:leader="dot" w:pos="9394"/>
            </w:tabs>
            <w:rPr>
              <w:rFonts w:asciiTheme="minorHAnsi" w:eastAsiaTheme="minorEastAsia" w:hAnsiTheme="minorHAnsi" w:cstheme="minorBidi"/>
              <w:noProof/>
              <w:sz w:val="22"/>
              <w:szCs w:val="22"/>
              <w:lang w:eastAsia="es-PA"/>
            </w:rPr>
          </w:pPr>
          <w:hyperlink w:anchor="_Toc104670096" w:history="1">
            <w:r w:rsidR="00D81D68" w:rsidRPr="00336D58">
              <w:rPr>
                <w:rStyle w:val="Hipervnculo"/>
                <w:noProof/>
              </w:rPr>
              <w:t>2.</w:t>
            </w:r>
            <w:r w:rsidR="00D81D68">
              <w:rPr>
                <w:rFonts w:asciiTheme="minorHAnsi" w:eastAsiaTheme="minorEastAsia" w:hAnsiTheme="minorHAnsi" w:cstheme="minorBidi"/>
                <w:noProof/>
                <w:sz w:val="22"/>
                <w:szCs w:val="22"/>
                <w:lang w:eastAsia="es-PA"/>
              </w:rPr>
              <w:tab/>
            </w:r>
            <w:r w:rsidR="00D81D68" w:rsidRPr="00336D58">
              <w:rPr>
                <w:rStyle w:val="Hipervnculo"/>
                <w:noProof/>
              </w:rPr>
              <w:t>PARTE 2. Configurando la CA</w:t>
            </w:r>
            <w:r w:rsidR="00D81D68">
              <w:rPr>
                <w:noProof/>
                <w:webHidden/>
              </w:rPr>
              <w:tab/>
            </w:r>
            <w:r w:rsidR="00D81D68">
              <w:rPr>
                <w:noProof/>
                <w:webHidden/>
              </w:rPr>
              <w:fldChar w:fldCharType="begin"/>
            </w:r>
            <w:r w:rsidR="00D81D68">
              <w:rPr>
                <w:noProof/>
                <w:webHidden/>
              </w:rPr>
              <w:instrText xml:space="preserve"> PAGEREF _Toc104670096 \h </w:instrText>
            </w:r>
            <w:r w:rsidR="00D81D68">
              <w:rPr>
                <w:noProof/>
                <w:webHidden/>
              </w:rPr>
            </w:r>
            <w:r w:rsidR="00D81D68">
              <w:rPr>
                <w:noProof/>
                <w:webHidden/>
              </w:rPr>
              <w:fldChar w:fldCharType="separate"/>
            </w:r>
            <w:r w:rsidR="00D81D68">
              <w:rPr>
                <w:noProof/>
                <w:webHidden/>
              </w:rPr>
              <w:t>5</w:t>
            </w:r>
            <w:r w:rsidR="00D81D68">
              <w:rPr>
                <w:noProof/>
                <w:webHidden/>
              </w:rPr>
              <w:fldChar w:fldCharType="end"/>
            </w:r>
          </w:hyperlink>
        </w:p>
        <w:p w14:paraId="5E2B3A39" w14:textId="4BCE3A15" w:rsidR="00D81D68" w:rsidRDefault="007B37CF">
          <w:pPr>
            <w:pStyle w:val="TDC2"/>
            <w:tabs>
              <w:tab w:val="left" w:pos="660"/>
              <w:tab w:val="right" w:leader="dot" w:pos="9394"/>
            </w:tabs>
            <w:rPr>
              <w:rFonts w:asciiTheme="minorHAnsi" w:eastAsiaTheme="minorEastAsia" w:hAnsiTheme="minorHAnsi" w:cstheme="minorBidi"/>
              <w:noProof/>
              <w:sz w:val="22"/>
              <w:szCs w:val="22"/>
              <w:lang w:eastAsia="es-PA"/>
            </w:rPr>
          </w:pPr>
          <w:hyperlink w:anchor="_Toc104670097" w:history="1">
            <w:r w:rsidR="00D81D68" w:rsidRPr="00336D58">
              <w:rPr>
                <w:rStyle w:val="Hipervnculo"/>
                <w:noProof/>
              </w:rPr>
              <w:t>3.</w:t>
            </w:r>
            <w:r w:rsidR="00D81D68">
              <w:rPr>
                <w:rFonts w:asciiTheme="minorHAnsi" w:eastAsiaTheme="minorEastAsia" w:hAnsiTheme="minorHAnsi" w:cstheme="minorBidi"/>
                <w:noProof/>
                <w:sz w:val="22"/>
                <w:szCs w:val="22"/>
                <w:lang w:eastAsia="es-PA"/>
              </w:rPr>
              <w:tab/>
            </w:r>
            <w:r w:rsidR="00D81D68" w:rsidRPr="00336D58">
              <w:rPr>
                <w:rStyle w:val="Hipervnculo"/>
                <w:noProof/>
              </w:rPr>
              <w:t>PARTE 3. Exportación e importación del CA.</w:t>
            </w:r>
            <w:r w:rsidR="00D81D68">
              <w:rPr>
                <w:noProof/>
                <w:webHidden/>
              </w:rPr>
              <w:tab/>
            </w:r>
            <w:r w:rsidR="00D81D68">
              <w:rPr>
                <w:noProof/>
                <w:webHidden/>
              </w:rPr>
              <w:fldChar w:fldCharType="begin"/>
            </w:r>
            <w:r w:rsidR="00D81D68">
              <w:rPr>
                <w:noProof/>
                <w:webHidden/>
              </w:rPr>
              <w:instrText xml:space="preserve"> PAGEREF _Toc104670097 \h </w:instrText>
            </w:r>
            <w:r w:rsidR="00D81D68">
              <w:rPr>
                <w:noProof/>
                <w:webHidden/>
              </w:rPr>
            </w:r>
            <w:r w:rsidR="00D81D68">
              <w:rPr>
                <w:noProof/>
                <w:webHidden/>
              </w:rPr>
              <w:fldChar w:fldCharType="separate"/>
            </w:r>
            <w:r w:rsidR="00D81D68">
              <w:rPr>
                <w:noProof/>
                <w:webHidden/>
              </w:rPr>
              <w:t>17</w:t>
            </w:r>
            <w:r w:rsidR="00D81D68">
              <w:rPr>
                <w:noProof/>
                <w:webHidden/>
              </w:rPr>
              <w:fldChar w:fldCharType="end"/>
            </w:r>
          </w:hyperlink>
        </w:p>
        <w:p w14:paraId="3B6582E9" w14:textId="2C34E69F" w:rsidR="00D81D68" w:rsidRDefault="007B37CF">
          <w:pPr>
            <w:pStyle w:val="TDC1"/>
            <w:tabs>
              <w:tab w:val="right" w:leader="dot" w:pos="9394"/>
            </w:tabs>
            <w:rPr>
              <w:rFonts w:asciiTheme="minorHAnsi" w:eastAsiaTheme="minorEastAsia" w:hAnsiTheme="minorHAnsi" w:cstheme="minorBidi"/>
              <w:noProof/>
              <w:sz w:val="22"/>
              <w:szCs w:val="22"/>
              <w:lang w:eastAsia="es-PA"/>
            </w:rPr>
          </w:pPr>
          <w:hyperlink w:anchor="_Toc104670098" w:history="1">
            <w:r w:rsidR="00D81D68" w:rsidRPr="00336D58">
              <w:rPr>
                <w:rStyle w:val="Hipervnculo"/>
                <w:noProof/>
              </w:rPr>
              <w:t>CONCLUSIONES</w:t>
            </w:r>
            <w:r w:rsidR="00D81D68">
              <w:rPr>
                <w:noProof/>
                <w:webHidden/>
              </w:rPr>
              <w:tab/>
            </w:r>
            <w:r w:rsidR="00D81D68">
              <w:rPr>
                <w:noProof/>
                <w:webHidden/>
              </w:rPr>
              <w:fldChar w:fldCharType="begin"/>
            </w:r>
            <w:r w:rsidR="00D81D68">
              <w:rPr>
                <w:noProof/>
                <w:webHidden/>
              </w:rPr>
              <w:instrText xml:space="preserve"> PAGEREF _Toc104670098 \h </w:instrText>
            </w:r>
            <w:r w:rsidR="00D81D68">
              <w:rPr>
                <w:noProof/>
                <w:webHidden/>
              </w:rPr>
            </w:r>
            <w:r w:rsidR="00D81D68">
              <w:rPr>
                <w:noProof/>
                <w:webHidden/>
              </w:rPr>
              <w:fldChar w:fldCharType="separate"/>
            </w:r>
            <w:r w:rsidR="00D81D68">
              <w:rPr>
                <w:noProof/>
                <w:webHidden/>
              </w:rPr>
              <w:t>23</w:t>
            </w:r>
            <w:r w:rsidR="00D81D68">
              <w:rPr>
                <w:noProof/>
                <w:webHidden/>
              </w:rPr>
              <w:fldChar w:fldCharType="end"/>
            </w:r>
          </w:hyperlink>
        </w:p>
        <w:p w14:paraId="405BF531" w14:textId="49D5DD20" w:rsidR="00D81D68" w:rsidRDefault="007B37CF">
          <w:pPr>
            <w:pStyle w:val="TDC1"/>
            <w:tabs>
              <w:tab w:val="right" w:leader="dot" w:pos="9394"/>
            </w:tabs>
            <w:rPr>
              <w:rFonts w:asciiTheme="minorHAnsi" w:eastAsiaTheme="minorEastAsia" w:hAnsiTheme="minorHAnsi" w:cstheme="minorBidi"/>
              <w:noProof/>
              <w:sz w:val="22"/>
              <w:szCs w:val="22"/>
              <w:lang w:eastAsia="es-PA"/>
            </w:rPr>
          </w:pPr>
          <w:hyperlink w:anchor="_Toc104670099" w:history="1">
            <w:r w:rsidR="00D81D68" w:rsidRPr="00336D58">
              <w:rPr>
                <w:rStyle w:val="Hipervnculo"/>
                <w:noProof/>
              </w:rPr>
              <w:t>REFERENCIAS BIBLIOGRÁFICAS</w:t>
            </w:r>
            <w:r w:rsidR="00D81D68">
              <w:rPr>
                <w:noProof/>
                <w:webHidden/>
              </w:rPr>
              <w:tab/>
            </w:r>
            <w:r w:rsidR="00D81D68">
              <w:rPr>
                <w:noProof/>
                <w:webHidden/>
              </w:rPr>
              <w:fldChar w:fldCharType="begin"/>
            </w:r>
            <w:r w:rsidR="00D81D68">
              <w:rPr>
                <w:noProof/>
                <w:webHidden/>
              </w:rPr>
              <w:instrText xml:space="preserve"> PAGEREF _Toc104670099 \h </w:instrText>
            </w:r>
            <w:r w:rsidR="00D81D68">
              <w:rPr>
                <w:noProof/>
                <w:webHidden/>
              </w:rPr>
            </w:r>
            <w:r w:rsidR="00D81D68">
              <w:rPr>
                <w:noProof/>
                <w:webHidden/>
              </w:rPr>
              <w:fldChar w:fldCharType="separate"/>
            </w:r>
            <w:r w:rsidR="00D81D68">
              <w:rPr>
                <w:noProof/>
                <w:webHidden/>
              </w:rPr>
              <w:t>25</w:t>
            </w:r>
            <w:r w:rsidR="00D81D68">
              <w:rPr>
                <w:noProof/>
                <w:webHidden/>
              </w:rPr>
              <w:fldChar w:fldCharType="end"/>
            </w:r>
          </w:hyperlink>
        </w:p>
        <w:p w14:paraId="66FF57E7" w14:textId="22DA3CC2" w:rsidR="00B40F6C" w:rsidRDefault="00B40F6C" w:rsidP="00BA5961">
          <w:r w:rsidRPr="00B40F6C">
            <w:rPr>
              <w:lang w:val="es-ES"/>
            </w:rPr>
            <w:fldChar w:fldCharType="end"/>
          </w:r>
        </w:p>
      </w:sdtContent>
    </w:sdt>
    <w:p w14:paraId="6CDC373F" w14:textId="77777777" w:rsidR="000A515A" w:rsidRDefault="000A515A" w:rsidP="00BA5961"/>
    <w:p w14:paraId="57404F2A" w14:textId="77777777" w:rsidR="009B0263" w:rsidRDefault="009B0263" w:rsidP="00BA5961"/>
    <w:p w14:paraId="5929F205" w14:textId="77777777" w:rsidR="009B0263" w:rsidRDefault="009B0263" w:rsidP="00BA5961"/>
    <w:p w14:paraId="39369C02" w14:textId="77777777" w:rsidR="009B0263" w:rsidRPr="009B0263" w:rsidRDefault="009B0263" w:rsidP="00BA5961">
      <w:pPr>
        <w:sectPr w:rsidR="009B0263" w:rsidRPr="009B0263" w:rsidSect="009B0263">
          <w:pgSz w:w="12240" w:h="15840"/>
          <w:pgMar w:top="1418" w:right="1418" w:bottom="1418" w:left="1418" w:header="709" w:footer="709" w:gutter="0"/>
          <w:pgNumType w:fmt="lowerRoman"/>
          <w:cols w:space="708"/>
          <w:titlePg/>
          <w:docGrid w:linePitch="360"/>
        </w:sectPr>
      </w:pPr>
    </w:p>
    <w:p w14:paraId="7F0BCBAB" w14:textId="77777777" w:rsidR="000A515A" w:rsidRDefault="000A515A" w:rsidP="00BA5961">
      <w:pPr>
        <w:pStyle w:val="Ttulo"/>
      </w:pPr>
    </w:p>
    <w:p w14:paraId="02916240" w14:textId="77777777" w:rsidR="000A515A" w:rsidRDefault="000A515A" w:rsidP="00BA5961">
      <w:pPr>
        <w:pStyle w:val="Ttulo"/>
      </w:pPr>
    </w:p>
    <w:p w14:paraId="1E72DFEF" w14:textId="77777777" w:rsidR="000A515A" w:rsidRPr="000A515A" w:rsidRDefault="000A515A" w:rsidP="00BA5961">
      <w:pPr>
        <w:pStyle w:val="Ttulo1"/>
      </w:pPr>
      <w:bookmarkStart w:id="4" w:name="_Toc104670093"/>
      <w:r>
        <w:t>INTRODUCCIÓN</w:t>
      </w:r>
      <w:bookmarkEnd w:id="4"/>
    </w:p>
    <w:p w14:paraId="38058D86" w14:textId="77777777" w:rsidR="000A515A" w:rsidRDefault="000A515A" w:rsidP="00BA5961"/>
    <w:p w14:paraId="03A957DE" w14:textId="3B0883F7" w:rsidR="000A515A" w:rsidRDefault="00C753AD" w:rsidP="00BA5961">
      <w:pPr>
        <w:sectPr w:rsidR="000A515A" w:rsidSect="00031F94">
          <w:headerReference w:type="default" r:id="rId13"/>
          <w:footerReference w:type="default" r:id="rId14"/>
          <w:pgSz w:w="12240" w:h="15840"/>
          <w:pgMar w:top="1418" w:right="1418" w:bottom="1418" w:left="1418" w:header="709" w:footer="709" w:gutter="0"/>
          <w:pgNumType w:start="1"/>
          <w:cols w:space="708"/>
          <w:titlePg/>
          <w:docGrid w:linePitch="360"/>
        </w:sectPr>
      </w:pPr>
      <w:r>
        <w:t>Una</w:t>
      </w:r>
      <w:r w:rsidR="00A55377">
        <w:t xml:space="preserve"> </w:t>
      </w:r>
      <w:r w:rsidRPr="00C753AD">
        <w:rPr>
          <w:b/>
          <w:bCs/>
        </w:rPr>
        <w:t>autoridad de certificación (CA)</w:t>
      </w:r>
      <w:r w:rsidRPr="00C753AD">
        <w:t>, también a veces referido como </w:t>
      </w:r>
      <w:r w:rsidRPr="00C753AD">
        <w:rPr>
          <w:b/>
          <w:bCs/>
        </w:rPr>
        <w:t>autoridad de certificación</w:t>
      </w:r>
      <w:r w:rsidRPr="00C753AD">
        <w:t>, es una empresa u organización que actúa para validar las identidades de las entidades (como sitios web, direcciones de correo electrónico, empresas o personas individuales) y vincularlas a claves criptográficas mediante la emisión de documentos electrónicos conocidos como </w:t>
      </w:r>
      <w:r w:rsidR="008A09A3">
        <w:t>“Certificados digitales”</w:t>
      </w:r>
      <w:sdt>
        <w:sdtPr>
          <w:id w:val="1171605746"/>
          <w:citation/>
        </w:sdtPr>
        <w:sdtEndPr/>
        <w:sdtContent>
          <w:r w:rsidR="008A09A3">
            <w:fldChar w:fldCharType="begin"/>
          </w:r>
          <w:r w:rsidR="008A09A3" w:rsidRPr="008A09A3">
            <w:instrText xml:space="preserve"> CITATION ssl22 \l 1033 </w:instrText>
          </w:r>
          <w:r w:rsidR="008A09A3">
            <w:fldChar w:fldCharType="separate"/>
          </w:r>
          <w:r w:rsidR="008A09A3" w:rsidRPr="008A09A3">
            <w:rPr>
              <w:noProof/>
            </w:rPr>
            <w:t xml:space="preserve"> [1]</w:t>
          </w:r>
          <w:r w:rsidR="008A09A3">
            <w:fldChar w:fldCharType="end"/>
          </w:r>
        </w:sdtContent>
      </w:sdt>
      <w:r w:rsidR="008A09A3">
        <w:t>.</w:t>
      </w:r>
    </w:p>
    <w:p w14:paraId="129C89C3" w14:textId="77777777" w:rsidR="000A515A" w:rsidRDefault="000A515A" w:rsidP="00BA5961">
      <w:pPr>
        <w:pStyle w:val="Ttulo"/>
      </w:pPr>
    </w:p>
    <w:p w14:paraId="1A5DB477" w14:textId="77777777" w:rsidR="000A515A" w:rsidRDefault="000A515A" w:rsidP="00BA5961">
      <w:pPr>
        <w:pStyle w:val="Ttulo"/>
      </w:pPr>
    </w:p>
    <w:p w14:paraId="17E0FCAB" w14:textId="1D8776DA" w:rsidR="000A515A" w:rsidRPr="000A515A" w:rsidRDefault="008A09A3" w:rsidP="00BA5961">
      <w:pPr>
        <w:pStyle w:val="Ttulo1"/>
      </w:pPr>
      <w:bookmarkStart w:id="5" w:name="_Toc104670094"/>
      <w:r>
        <w:t>DESARROLLO</w:t>
      </w:r>
      <w:bookmarkEnd w:id="5"/>
    </w:p>
    <w:p w14:paraId="2D49F1E1" w14:textId="77777777" w:rsidR="00A24629" w:rsidRDefault="00A24629" w:rsidP="00BA5961"/>
    <w:p w14:paraId="5A2CFE53" w14:textId="7D757A72" w:rsidR="00A132B6" w:rsidRDefault="0084715D" w:rsidP="00BA5961">
      <w:pPr>
        <w:pStyle w:val="Ttulo2"/>
      </w:pPr>
      <w:bookmarkStart w:id="6" w:name="_Toc104670095"/>
      <w:r>
        <w:t>PARTE 1. Solicitando un Certificado Digital</w:t>
      </w:r>
      <w:bookmarkEnd w:id="6"/>
    </w:p>
    <w:p w14:paraId="761BA0A6" w14:textId="3358B58D" w:rsidR="003069D3" w:rsidRDefault="00BA5961" w:rsidP="005E77B7">
      <w:pPr>
        <w:pStyle w:val="Prrafodelista"/>
        <w:numPr>
          <w:ilvl w:val="0"/>
          <w:numId w:val="7"/>
        </w:numPr>
      </w:pPr>
      <w:r w:rsidRPr="00BA5961">
        <w:t>Diríjase a la cara pub de la RA (levante Mozilla y vea un cuadro a su izquierda) para solicitar un Certificado Digital para firma de correo electrónico. Al acceder al sitio observara la siguiente ventana.</w:t>
      </w:r>
      <w:r w:rsidR="00B85343" w:rsidRPr="00B85343">
        <w:rPr>
          <w:noProof/>
          <w:lang w:eastAsia="es-PA"/>
        </w:rPr>
        <w:t xml:space="preserve"> </w:t>
      </w:r>
      <w:r w:rsidR="00B85343">
        <w:rPr>
          <w:noProof/>
          <w:lang w:eastAsia="es-PA"/>
        </w:rPr>
        <w:drawing>
          <wp:inline distT="0" distB="0" distL="0" distR="0" wp14:anchorId="23D3ED14" wp14:editId="237AA3C8">
            <wp:extent cx="5040000" cy="3802855"/>
            <wp:effectExtent l="0" t="0" r="8255"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040000" cy="3802855"/>
                    </a:xfrm>
                    <a:prstGeom prst="rect">
                      <a:avLst/>
                    </a:prstGeom>
                    <a:noFill/>
                    <a:ln>
                      <a:noFill/>
                    </a:ln>
                  </pic:spPr>
                </pic:pic>
              </a:graphicData>
            </a:graphic>
          </wp:inline>
        </w:drawing>
      </w:r>
    </w:p>
    <w:p w14:paraId="6D39BE32" w14:textId="38035056" w:rsidR="00427C0C" w:rsidRDefault="00427C0C" w:rsidP="00427C0C">
      <w:pPr>
        <w:pStyle w:val="Prrafodelista"/>
        <w:rPr>
          <w:noProof/>
          <w:lang w:eastAsia="es-PA"/>
        </w:rPr>
      </w:pPr>
    </w:p>
    <w:p w14:paraId="722DC18A" w14:textId="04789DBC" w:rsidR="00427C0C" w:rsidRDefault="00427C0C" w:rsidP="00427C0C">
      <w:pPr>
        <w:pStyle w:val="Prrafodelista"/>
        <w:rPr>
          <w:noProof/>
          <w:lang w:eastAsia="es-PA"/>
        </w:rPr>
      </w:pPr>
    </w:p>
    <w:p w14:paraId="2247F9DC" w14:textId="5DAEB46E" w:rsidR="00427C0C" w:rsidRDefault="00427C0C" w:rsidP="00427C0C">
      <w:pPr>
        <w:pStyle w:val="Prrafodelista"/>
      </w:pPr>
    </w:p>
    <w:p w14:paraId="124CC411" w14:textId="215E7B6A" w:rsidR="00416B54" w:rsidRDefault="00416B54" w:rsidP="00427C0C">
      <w:pPr>
        <w:pStyle w:val="Prrafodelista"/>
      </w:pPr>
    </w:p>
    <w:p w14:paraId="40B16068" w14:textId="07AB02C7" w:rsidR="00416B54" w:rsidRDefault="00416B54" w:rsidP="00427C0C">
      <w:pPr>
        <w:pStyle w:val="Prrafodelista"/>
      </w:pPr>
    </w:p>
    <w:p w14:paraId="46964E9B" w14:textId="77777777" w:rsidR="00416B54" w:rsidRDefault="00416B54" w:rsidP="00427C0C">
      <w:pPr>
        <w:pStyle w:val="Prrafodelista"/>
      </w:pPr>
    </w:p>
    <w:p w14:paraId="2F0FFCFF" w14:textId="0C087E7B" w:rsidR="00BA5961" w:rsidRDefault="00BA5961" w:rsidP="005E77B7">
      <w:pPr>
        <w:pStyle w:val="Prrafodelista"/>
        <w:numPr>
          <w:ilvl w:val="0"/>
          <w:numId w:val="7"/>
        </w:numPr>
      </w:pPr>
      <w:r w:rsidRPr="00BA5961">
        <w:t xml:space="preserve"> </w:t>
      </w:r>
      <w:r w:rsidR="00B85343">
        <w:t xml:space="preserve">Realice un clic en “CA </w:t>
      </w:r>
      <w:proofErr w:type="spellStart"/>
      <w:r w:rsidR="00B85343">
        <w:t>Infos</w:t>
      </w:r>
      <w:proofErr w:type="spellEnd"/>
      <w:r w:rsidR="00B85343">
        <w:t>”</w:t>
      </w:r>
    </w:p>
    <w:p w14:paraId="3CE8F7F8" w14:textId="64A76BC5" w:rsidR="00427C0C" w:rsidRDefault="00846505" w:rsidP="00427C0C">
      <w:pPr>
        <w:pStyle w:val="Prrafodelista"/>
      </w:pPr>
      <w:r w:rsidRPr="00F4449A">
        <w:rPr>
          <w:noProof/>
        </w:rPr>
        <w:drawing>
          <wp:inline distT="0" distB="0" distL="0" distR="0" wp14:anchorId="05DE3FFC" wp14:editId="3A494ABD">
            <wp:extent cx="5040000" cy="3777225"/>
            <wp:effectExtent l="0" t="0" r="8255" b="0"/>
            <wp:docPr id="2"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a:blip r:embed="rId16"/>
                    <a:stretch>
                      <a:fillRect/>
                    </a:stretch>
                  </pic:blipFill>
                  <pic:spPr>
                    <a:xfrm>
                      <a:off x="0" y="0"/>
                      <a:ext cx="5040000" cy="3777225"/>
                    </a:xfrm>
                    <a:prstGeom prst="rect">
                      <a:avLst/>
                    </a:prstGeom>
                  </pic:spPr>
                </pic:pic>
              </a:graphicData>
            </a:graphic>
          </wp:inline>
        </w:drawing>
      </w:r>
    </w:p>
    <w:p w14:paraId="11FE39E5" w14:textId="77777777" w:rsidR="00427C0C" w:rsidRDefault="00427C0C" w:rsidP="00427C0C">
      <w:pPr>
        <w:pStyle w:val="Prrafodelista"/>
      </w:pPr>
    </w:p>
    <w:p w14:paraId="6558AAED" w14:textId="4CD420FF" w:rsidR="00953956" w:rsidRDefault="00953956" w:rsidP="005E77B7">
      <w:pPr>
        <w:pStyle w:val="Prrafodelista"/>
        <w:numPr>
          <w:ilvl w:val="0"/>
          <w:numId w:val="7"/>
        </w:numPr>
      </w:pPr>
      <w:r w:rsidRPr="00953956">
        <w:t>Instale el Certificado Raíz de la Autoridad de Certificación</w:t>
      </w:r>
    </w:p>
    <w:p w14:paraId="0102B833" w14:textId="742AADB1" w:rsidR="00846505" w:rsidRPr="00953956" w:rsidRDefault="005E77B7" w:rsidP="00846505">
      <w:pPr>
        <w:pStyle w:val="Prrafodelista"/>
      </w:pPr>
      <w:r w:rsidRPr="00D30227">
        <w:rPr>
          <w:rFonts w:ascii="Verdana" w:eastAsia="Verdana" w:hAnsi="Verdana" w:cs="Verdana"/>
          <w:noProof/>
          <w:sz w:val="20"/>
        </w:rPr>
        <w:drawing>
          <wp:inline distT="0" distB="0" distL="0" distR="0" wp14:anchorId="2456638D" wp14:editId="3EBE9B1B">
            <wp:extent cx="4676775" cy="3500793"/>
            <wp:effectExtent l="0" t="0" r="0" b="4445"/>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17"/>
                    <a:stretch>
                      <a:fillRect/>
                    </a:stretch>
                  </pic:blipFill>
                  <pic:spPr>
                    <a:xfrm>
                      <a:off x="0" y="0"/>
                      <a:ext cx="4680843" cy="3503838"/>
                    </a:xfrm>
                    <a:prstGeom prst="rect">
                      <a:avLst/>
                    </a:prstGeom>
                  </pic:spPr>
                </pic:pic>
              </a:graphicData>
            </a:graphic>
          </wp:inline>
        </w:drawing>
      </w:r>
    </w:p>
    <w:p w14:paraId="36519149" w14:textId="1B77F418" w:rsidR="00427C0C" w:rsidRDefault="00427C0C" w:rsidP="005E77B7">
      <w:pPr>
        <w:pStyle w:val="Prrafodelista"/>
        <w:numPr>
          <w:ilvl w:val="0"/>
          <w:numId w:val="7"/>
        </w:numPr>
      </w:pPr>
      <w:r w:rsidRPr="00427C0C">
        <w:t>Comente la importancia de este paso. Seleccione la opción que más se adecue al navegador que está utilizando.</w:t>
      </w:r>
    </w:p>
    <w:p w14:paraId="63DBFA3C" w14:textId="37B2CD9A" w:rsidR="005E77B7" w:rsidRDefault="008B0B2A" w:rsidP="005E77B7">
      <w:pPr>
        <w:pStyle w:val="Prrafodelista"/>
        <w:ind w:left="1080"/>
      </w:pPr>
      <w:r w:rsidRPr="008B0B2A">
        <w:t>R/: El caso elegido fue Mozilla, ya que es el navegador predefino que se está utilizando.</w:t>
      </w:r>
    </w:p>
    <w:p w14:paraId="618669EE" w14:textId="1DFD1EEA" w:rsidR="008B0B2A" w:rsidRDefault="00B722B4" w:rsidP="005E77B7">
      <w:pPr>
        <w:pStyle w:val="Prrafodelista"/>
        <w:ind w:left="1080"/>
      </w:pPr>
      <w:r w:rsidRPr="00F73A35">
        <w:rPr>
          <w:noProof/>
        </w:rPr>
        <w:drawing>
          <wp:inline distT="0" distB="0" distL="0" distR="0" wp14:anchorId="2E61DD93" wp14:editId="7B7E0BF8">
            <wp:extent cx="5040000" cy="4260541"/>
            <wp:effectExtent l="0" t="0" r="8255" b="6985"/>
            <wp:docPr id="5" name="Imagen 5"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 Teams&#10;&#10;Descripción generada automáticamente"/>
                    <pic:cNvPicPr/>
                  </pic:nvPicPr>
                  <pic:blipFill>
                    <a:blip r:embed="rId18"/>
                    <a:stretch>
                      <a:fillRect/>
                    </a:stretch>
                  </pic:blipFill>
                  <pic:spPr>
                    <a:xfrm>
                      <a:off x="0" y="0"/>
                      <a:ext cx="5040000" cy="4260541"/>
                    </a:xfrm>
                    <a:prstGeom prst="rect">
                      <a:avLst/>
                    </a:prstGeom>
                  </pic:spPr>
                </pic:pic>
              </a:graphicData>
            </a:graphic>
          </wp:inline>
        </w:drawing>
      </w:r>
    </w:p>
    <w:p w14:paraId="1297A9BD" w14:textId="77777777" w:rsidR="00B722B4" w:rsidRPr="00427C0C" w:rsidRDefault="00B722B4" w:rsidP="005E77B7">
      <w:pPr>
        <w:pStyle w:val="Prrafodelista"/>
        <w:ind w:left="1080"/>
      </w:pPr>
    </w:p>
    <w:p w14:paraId="1AF4EB6D" w14:textId="0D57C895" w:rsidR="00983C94" w:rsidRDefault="00983C94" w:rsidP="00983C94">
      <w:pPr>
        <w:pStyle w:val="Prrafodelista"/>
        <w:numPr>
          <w:ilvl w:val="0"/>
          <w:numId w:val="7"/>
        </w:numPr>
      </w:pPr>
      <w:r w:rsidRPr="00983C94">
        <w:t xml:space="preserve">¿Falló el paso? Comente por qué.   No pase a la siguiente hoja hasta que haya llenado en el espacio que sigue porqué fallo este paso. Recuerde pensar como administrador del sistema.  </w:t>
      </w:r>
    </w:p>
    <w:p w14:paraId="7BB6BFB6" w14:textId="4C517A7D" w:rsidR="00983C94" w:rsidRPr="00983C94" w:rsidRDefault="00416B54" w:rsidP="00983C94">
      <w:pPr>
        <w:pStyle w:val="Prrafodelista"/>
        <w:ind w:left="1080"/>
      </w:pPr>
      <w:r w:rsidRPr="00416B54">
        <w:t xml:space="preserve">R/: No se puede obtener un certificado de autoridad por la entidad, en este caso </w:t>
      </w:r>
      <w:proofErr w:type="spellStart"/>
      <w:r w:rsidRPr="00416B54">
        <w:t>OpenCA</w:t>
      </w:r>
      <w:proofErr w:type="spellEnd"/>
      <w:r w:rsidRPr="00416B54">
        <w:t xml:space="preserve"> no se ha emitido certificados disponibles para dicha distribución en la base de datos. Por lo tanto, habrá primero que generar los certificados para luego poder obtenerlos.</w:t>
      </w:r>
    </w:p>
    <w:p w14:paraId="1C3BC6DF" w14:textId="77777777" w:rsidR="00B85343" w:rsidRPr="00BA5961" w:rsidRDefault="00B85343" w:rsidP="00416B54">
      <w:pPr>
        <w:pStyle w:val="Prrafodelista"/>
        <w:ind w:left="1080"/>
      </w:pPr>
    </w:p>
    <w:p w14:paraId="6EC2B544" w14:textId="77777777" w:rsidR="00A24629" w:rsidRPr="00A24629" w:rsidRDefault="00A24629" w:rsidP="00BA5961"/>
    <w:p w14:paraId="3EB0E312" w14:textId="1B5BA6A0" w:rsidR="00A132B6" w:rsidRDefault="00F747F3" w:rsidP="00BA5961">
      <w:pPr>
        <w:pStyle w:val="Ttulo2"/>
      </w:pPr>
      <w:bookmarkStart w:id="7" w:name="_Toc104670096"/>
      <w:r>
        <w:t>P</w:t>
      </w:r>
      <w:r w:rsidR="00702ADE">
        <w:t>ARTE</w:t>
      </w:r>
      <w:r>
        <w:t xml:space="preserve"> 2. Configurando la CA</w:t>
      </w:r>
      <w:bookmarkEnd w:id="7"/>
    </w:p>
    <w:p w14:paraId="2303FCA3" w14:textId="3289CFED" w:rsidR="00A24629" w:rsidRDefault="00CC2F4D" w:rsidP="00CC2F4D">
      <w:pPr>
        <w:pStyle w:val="Prrafodelista"/>
        <w:numPr>
          <w:ilvl w:val="0"/>
          <w:numId w:val="8"/>
        </w:numPr>
      </w:pPr>
      <w:r w:rsidRPr="00CC2F4D">
        <w:t>PASO1: Inicializando la CA. Los pasos que seguiremos son los mismos que Ud. tendrá que seguir si desea tener operativa una PKI verdadera.</w:t>
      </w:r>
    </w:p>
    <w:p w14:paraId="6BFA859F" w14:textId="702466A8" w:rsidR="0068407A" w:rsidRDefault="002634A2" w:rsidP="0068407A">
      <w:pPr>
        <w:pStyle w:val="Prrafodelista"/>
        <w:ind w:left="1080"/>
      </w:pPr>
      <w:r w:rsidRPr="009F4923">
        <w:rPr>
          <w:noProof/>
        </w:rPr>
        <w:drawing>
          <wp:inline distT="0" distB="0" distL="0" distR="0" wp14:anchorId="4E19622B" wp14:editId="3ED7E1B7">
            <wp:extent cx="5040000" cy="3782270"/>
            <wp:effectExtent l="0" t="0" r="8255" b="8890"/>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pic:cNvPicPr/>
                  </pic:nvPicPr>
                  <pic:blipFill>
                    <a:blip r:embed="rId19"/>
                    <a:stretch>
                      <a:fillRect/>
                    </a:stretch>
                  </pic:blipFill>
                  <pic:spPr>
                    <a:xfrm>
                      <a:off x="0" y="0"/>
                      <a:ext cx="5040000" cy="3782270"/>
                    </a:xfrm>
                    <a:prstGeom prst="rect">
                      <a:avLst/>
                    </a:prstGeom>
                  </pic:spPr>
                </pic:pic>
              </a:graphicData>
            </a:graphic>
          </wp:inline>
        </w:drawing>
      </w:r>
    </w:p>
    <w:p w14:paraId="3F832AAD" w14:textId="77777777" w:rsidR="002634A2" w:rsidRDefault="002634A2" w:rsidP="0068407A">
      <w:pPr>
        <w:pStyle w:val="Prrafodelista"/>
        <w:ind w:left="1080"/>
      </w:pPr>
    </w:p>
    <w:p w14:paraId="3AFE561D" w14:textId="472C77AA" w:rsidR="002E5DFE" w:rsidRDefault="002E5DFE" w:rsidP="002E5DFE">
      <w:pPr>
        <w:pStyle w:val="Prrafodelista"/>
        <w:numPr>
          <w:ilvl w:val="0"/>
          <w:numId w:val="8"/>
        </w:numPr>
      </w:pPr>
      <w:r w:rsidRPr="002E5DFE">
        <w:t>PASO 2: Hasta este punto hemos inicializado la base de datos de la CA. Ahora nos toca generar la pareja de llaves (</w:t>
      </w:r>
      <w:proofErr w:type="spellStart"/>
      <w:r w:rsidRPr="002E5DFE">
        <w:t>Ku</w:t>
      </w:r>
      <w:proofErr w:type="spellEnd"/>
      <w:r w:rsidRPr="002E5DFE">
        <w:t xml:space="preserve"> y </w:t>
      </w:r>
      <w:proofErr w:type="spellStart"/>
      <w:r w:rsidRPr="002E5DFE">
        <w:t>Kp</w:t>
      </w:r>
      <w:proofErr w:type="spellEnd"/>
      <w:r w:rsidRPr="002E5DFE">
        <w:t xml:space="preserve">) de la CA. Recuerde que esas serán las llaves con las que se firmarán los futuros certificados.  </w:t>
      </w:r>
    </w:p>
    <w:p w14:paraId="0FF79DF6" w14:textId="7A65F3FF" w:rsidR="002634A2" w:rsidRDefault="00E20382" w:rsidP="002634A2">
      <w:pPr>
        <w:pStyle w:val="Prrafodelista"/>
        <w:ind w:left="1080"/>
      </w:pPr>
      <w:r w:rsidRPr="00D84839">
        <w:rPr>
          <w:noProof/>
        </w:rPr>
        <w:drawing>
          <wp:inline distT="0" distB="0" distL="0" distR="0" wp14:anchorId="44A2E2B3" wp14:editId="37DFD375">
            <wp:extent cx="5040000" cy="3766126"/>
            <wp:effectExtent l="0" t="0" r="8255" b="6350"/>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orreo electrónico&#10;&#10;Descripción generada automáticamente"/>
                    <pic:cNvPicPr/>
                  </pic:nvPicPr>
                  <pic:blipFill>
                    <a:blip r:embed="rId20"/>
                    <a:stretch>
                      <a:fillRect/>
                    </a:stretch>
                  </pic:blipFill>
                  <pic:spPr>
                    <a:xfrm>
                      <a:off x="0" y="0"/>
                      <a:ext cx="5040000" cy="3766126"/>
                    </a:xfrm>
                    <a:prstGeom prst="rect">
                      <a:avLst/>
                    </a:prstGeom>
                  </pic:spPr>
                </pic:pic>
              </a:graphicData>
            </a:graphic>
          </wp:inline>
        </w:drawing>
      </w:r>
    </w:p>
    <w:p w14:paraId="344E6C4F" w14:textId="6F3ECE1C" w:rsidR="00E20382" w:rsidRDefault="00E20382" w:rsidP="002634A2">
      <w:pPr>
        <w:pStyle w:val="Prrafodelista"/>
        <w:ind w:left="1080"/>
      </w:pPr>
    </w:p>
    <w:p w14:paraId="5775EA67" w14:textId="77976ACB" w:rsidR="00E20382" w:rsidRDefault="00206346" w:rsidP="002634A2">
      <w:pPr>
        <w:pStyle w:val="Prrafodelista"/>
        <w:ind w:left="1080"/>
      </w:pPr>
      <w:r w:rsidRPr="00D96D5E">
        <w:rPr>
          <w:noProof/>
        </w:rPr>
        <w:drawing>
          <wp:inline distT="0" distB="0" distL="0" distR="0" wp14:anchorId="2B4FF40A" wp14:editId="3551DE9A">
            <wp:extent cx="5040000" cy="3795892"/>
            <wp:effectExtent l="0" t="0" r="8255" b="0"/>
            <wp:docPr id="8"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21"/>
                    <a:stretch>
                      <a:fillRect/>
                    </a:stretch>
                  </pic:blipFill>
                  <pic:spPr>
                    <a:xfrm>
                      <a:off x="0" y="0"/>
                      <a:ext cx="5040000" cy="3795892"/>
                    </a:xfrm>
                    <a:prstGeom prst="rect">
                      <a:avLst/>
                    </a:prstGeom>
                  </pic:spPr>
                </pic:pic>
              </a:graphicData>
            </a:graphic>
          </wp:inline>
        </w:drawing>
      </w:r>
    </w:p>
    <w:p w14:paraId="06E8D65A" w14:textId="79ACEB8F" w:rsidR="00E4743C" w:rsidRDefault="00E4743C" w:rsidP="002634A2">
      <w:pPr>
        <w:pStyle w:val="Prrafodelista"/>
        <w:ind w:left="1080"/>
      </w:pPr>
    </w:p>
    <w:p w14:paraId="79D5B34C" w14:textId="456DAA07" w:rsidR="00E4743C" w:rsidRDefault="00E4743C" w:rsidP="002634A2">
      <w:pPr>
        <w:pStyle w:val="Prrafodelista"/>
        <w:ind w:left="1080"/>
      </w:pPr>
      <w:r w:rsidRPr="00C56683">
        <w:rPr>
          <w:noProof/>
        </w:rPr>
        <w:drawing>
          <wp:inline distT="0" distB="0" distL="0" distR="0" wp14:anchorId="1B209953" wp14:editId="4CA6C344">
            <wp:extent cx="5040000" cy="3770162"/>
            <wp:effectExtent l="0" t="0" r="8255" b="1905"/>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22"/>
                    <a:stretch>
                      <a:fillRect/>
                    </a:stretch>
                  </pic:blipFill>
                  <pic:spPr>
                    <a:xfrm>
                      <a:off x="0" y="0"/>
                      <a:ext cx="5040000" cy="3770162"/>
                    </a:xfrm>
                    <a:prstGeom prst="rect">
                      <a:avLst/>
                    </a:prstGeom>
                  </pic:spPr>
                </pic:pic>
              </a:graphicData>
            </a:graphic>
          </wp:inline>
        </w:drawing>
      </w:r>
    </w:p>
    <w:p w14:paraId="15E1F9A1" w14:textId="77777777" w:rsidR="00206346" w:rsidRPr="002E5DFE" w:rsidRDefault="00206346" w:rsidP="002634A2">
      <w:pPr>
        <w:pStyle w:val="Prrafodelista"/>
        <w:ind w:left="1080"/>
      </w:pPr>
    </w:p>
    <w:p w14:paraId="35188AAF" w14:textId="546AA2B1" w:rsidR="001033B4" w:rsidRDefault="001033B4" w:rsidP="001033B4">
      <w:pPr>
        <w:pStyle w:val="Prrafodelista"/>
        <w:numPr>
          <w:ilvl w:val="0"/>
          <w:numId w:val="8"/>
        </w:numPr>
      </w:pPr>
      <w:r w:rsidRPr="001033B4">
        <w:t xml:space="preserve">PASO 3: Ya tenemos llaves, pero no Certificados. Necesitamos crear los certificados de la CA.  </w:t>
      </w:r>
    </w:p>
    <w:p w14:paraId="19F04455" w14:textId="0CE483E5" w:rsidR="009A2ED1" w:rsidRDefault="009A2ED1" w:rsidP="009A2ED1">
      <w:pPr>
        <w:pStyle w:val="Prrafodelista"/>
        <w:ind w:left="1080"/>
      </w:pPr>
    </w:p>
    <w:p w14:paraId="35A4941A" w14:textId="3CB75F5A" w:rsidR="009A2ED1" w:rsidRDefault="009A2ED1" w:rsidP="009A2ED1">
      <w:pPr>
        <w:pStyle w:val="Prrafodelista"/>
        <w:ind w:left="1080"/>
      </w:pPr>
      <w:r w:rsidRPr="007B63E8">
        <w:rPr>
          <w:noProof/>
        </w:rPr>
        <w:drawing>
          <wp:inline distT="0" distB="0" distL="0" distR="0" wp14:anchorId="48B229C2" wp14:editId="75F8C2ED">
            <wp:extent cx="5040000" cy="3792360"/>
            <wp:effectExtent l="0" t="0" r="8255" b="0"/>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23"/>
                    <a:stretch>
                      <a:fillRect/>
                    </a:stretch>
                  </pic:blipFill>
                  <pic:spPr>
                    <a:xfrm>
                      <a:off x="0" y="0"/>
                      <a:ext cx="5040000" cy="3792360"/>
                    </a:xfrm>
                    <a:prstGeom prst="rect">
                      <a:avLst/>
                    </a:prstGeom>
                  </pic:spPr>
                </pic:pic>
              </a:graphicData>
            </a:graphic>
          </wp:inline>
        </w:drawing>
      </w:r>
    </w:p>
    <w:p w14:paraId="61D1E4EC" w14:textId="357AD97E" w:rsidR="009A2ED1" w:rsidRDefault="009A2ED1" w:rsidP="009A2ED1">
      <w:pPr>
        <w:pStyle w:val="Prrafodelista"/>
        <w:ind w:left="1080"/>
      </w:pPr>
    </w:p>
    <w:p w14:paraId="44F67C75" w14:textId="075E1735" w:rsidR="009A2ED1" w:rsidRDefault="00316F15" w:rsidP="009A2ED1">
      <w:pPr>
        <w:pStyle w:val="Prrafodelista"/>
        <w:ind w:left="1080"/>
      </w:pPr>
      <w:r w:rsidRPr="006E67B9">
        <w:rPr>
          <w:noProof/>
        </w:rPr>
        <w:drawing>
          <wp:inline distT="0" distB="0" distL="0" distR="0" wp14:anchorId="5370E0BC" wp14:editId="2C6A5E92">
            <wp:extent cx="5040000" cy="3778739"/>
            <wp:effectExtent l="0" t="0" r="8255" b="0"/>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a:blip r:embed="rId24"/>
                    <a:stretch>
                      <a:fillRect/>
                    </a:stretch>
                  </pic:blipFill>
                  <pic:spPr>
                    <a:xfrm>
                      <a:off x="0" y="0"/>
                      <a:ext cx="5040000" cy="3778739"/>
                    </a:xfrm>
                    <a:prstGeom prst="rect">
                      <a:avLst/>
                    </a:prstGeom>
                  </pic:spPr>
                </pic:pic>
              </a:graphicData>
            </a:graphic>
          </wp:inline>
        </w:drawing>
      </w:r>
    </w:p>
    <w:p w14:paraId="3FACFA2F" w14:textId="048EBB89" w:rsidR="009D287A" w:rsidRDefault="009D287A" w:rsidP="009A2ED1">
      <w:pPr>
        <w:pStyle w:val="Prrafodelista"/>
        <w:ind w:left="1080"/>
      </w:pPr>
    </w:p>
    <w:p w14:paraId="72BD38EE" w14:textId="5452627D" w:rsidR="009D287A" w:rsidRPr="001033B4" w:rsidRDefault="009D287A" w:rsidP="009A2ED1">
      <w:pPr>
        <w:pStyle w:val="Prrafodelista"/>
        <w:ind w:left="1080"/>
      </w:pPr>
      <w:r w:rsidRPr="008C2EB5">
        <w:rPr>
          <w:noProof/>
        </w:rPr>
        <w:drawing>
          <wp:inline distT="0" distB="0" distL="0" distR="0" wp14:anchorId="77992701" wp14:editId="497A4A26">
            <wp:extent cx="5040000" cy="3793369"/>
            <wp:effectExtent l="0" t="0" r="8255" b="0"/>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a:blip r:embed="rId25"/>
                    <a:stretch>
                      <a:fillRect/>
                    </a:stretch>
                  </pic:blipFill>
                  <pic:spPr>
                    <a:xfrm>
                      <a:off x="0" y="0"/>
                      <a:ext cx="5040000" cy="3793369"/>
                    </a:xfrm>
                    <a:prstGeom prst="rect">
                      <a:avLst/>
                    </a:prstGeom>
                  </pic:spPr>
                </pic:pic>
              </a:graphicData>
            </a:graphic>
          </wp:inline>
        </w:drawing>
      </w:r>
    </w:p>
    <w:p w14:paraId="1F74E067" w14:textId="5858036C" w:rsidR="00CC2F4D" w:rsidRDefault="002546E1" w:rsidP="00CC2F4D">
      <w:pPr>
        <w:pStyle w:val="Prrafodelista"/>
        <w:numPr>
          <w:ilvl w:val="0"/>
          <w:numId w:val="8"/>
        </w:numPr>
      </w:pPr>
      <w:r w:rsidRPr="002546E1">
        <w:t>PASO 4: Hemos hecho una solicitud de certificado.  En condiciones normales esta solicitud debería ser firmada por la CA de jerarquía superior que firma a la nuestra. En la práctica de hoy la firmaremos nosotros mismos. Vamos a aprobar nuestra solicitud y crear el Certificado de la CA.</w:t>
      </w:r>
    </w:p>
    <w:p w14:paraId="438830C9" w14:textId="7FA1AEF7" w:rsidR="009D287A" w:rsidRDefault="009D287A" w:rsidP="009D287A">
      <w:pPr>
        <w:pStyle w:val="Prrafodelista"/>
        <w:ind w:left="1080"/>
      </w:pPr>
    </w:p>
    <w:p w14:paraId="78C22446" w14:textId="60A28425" w:rsidR="009D287A" w:rsidRDefault="009E5367" w:rsidP="009D287A">
      <w:pPr>
        <w:pStyle w:val="Prrafodelista"/>
        <w:ind w:left="1080"/>
      </w:pPr>
      <w:r w:rsidRPr="00AB5204">
        <w:rPr>
          <w:noProof/>
        </w:rPr>
        <w:drawing>
          <wp:inline distT="0" distB="0" distL="0" distR="0" wp14:anchorId="6EB81066" wp14:editId="265A148A">
            <wp:extent cx="5040000" cy="3751495"/>
            <wp:effectExtent l="0" t="0" r="8255" b="1905"/>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orreo electrónico&#10;&#10;Descripción generada automáticamente"/>
                    <pic:cNvPicPr/>
                  </pic:nvPicPr>
                  <pic:blipFill>
                    <a:blip r:embed="rId26"/>
                    <a:stretch>
                      <a:fillRect/>
                    </a:stretch>
                  </pic:blipFill>
                  <pic:spPr>
                    <a:xfrm>
                      <a:off x="0" y="0"/>
                      <a:ext cx="5040000" cy="3751495"/>
                    </a:xfrm>
                    <a:prstGeom prst="rect">
                      <a:avLst/>
                    </a:prstGeom>
                  </pic:spPr>
                </pic:pic>
              </a:graphicData>
            </a:graphic>
          </wp:inline>
        </w:drawing>
      </w:r>
    </w:p>
    <w:p w14:paraId="55B47561" w14:textId="1159A5E2" w:rsidR="00932408" w:rsidRDefault="00932408" w:rsidP="009D287A">
      <w:pPr>
        <w:pStyle w:val="Prrafodelista"/>
        <w:ind w:left="1080"/>
      </w:pPr>
      <w:r w:rsidRPr="007A4F63">
        <w:rPr>
          <w:noProof/>
        </w:rPr>
        <w:drawing>
          <wp:inline distT="0" distB="0" distL="0" distR="0" wp14:anchorId="373D8E7E" wp14:editId="4F9044E0">
            <wp:extent cx="5040000" cy="3794883"/>
            <wp:effectExtent l="0" t="0" r="8255" b="0"/>
            <wp:docPr id="14" name="Imagen 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orreo electrónico&#10;&#10;Descripción generada automáticamente"/>
                    <pic:cNvPicPr/>
                  </pic:nvPicPr>
                  <pic:blipFill>
                    <a:blip r:embed="rId27"/>
                    <a:stretch>
                      <a:fillRect/>
                    </a:stretch>
                  </pic:blipFill>
                  <pic:spPr>
                    <a:xfrm>
                      <a:off x="0" y="0"/>
                      <a:ext cx="5040000" cy="3794883"/>
                    </a:xfrm>
                    <a:prstGeom prst="rect">
                      <a:avLst/>
                    </a:prstGeom>
                  </pic:spPr>
                </pic:pic>
              </a:graphicData>
            </a:graphic>
          </wp:inline>
        </w:drawing>
      </w:r>
    </w:p>
    <w:p w14:paraId="29F655DE" w14:textId="3F3A1B51" w:rsidR="00867314" w:rsidRDefault="00867314" w:rsidP="00867314">
      <w:pPr>
        <w:pStyle w:val="Prrafodelista"/>
        <w:numPr>
          <w:ilvl w:val="0"/>
          <w:numId w:val="8"/>
        </w:numPr>
      </w:pPr>
      <w:r w:rsidRPr="00867314">
        <w:t xml:space="preserve">PASO 5: Ya tenemos Certificado Digital de la CA, ahora deberemos exportarla para que todos puedan obtenerlo. Para esto SECUENCIALMENTE realice los últimos 2 pasos de la sección FINAL SETUP.  </w:t>
      </w:r>
    </w:p>
    <w:p w14:paraId="3336C812" w14:textId="4D4364A1" w:rsidR="00AA7757" w:rsidRDefault="00AA7757" w:rsidP="00AA7757">
      <w:pPr>
        <w:pStyle w:val="Prrafodelista"/>
        <w:ind w:left="1080"/>
      </w:pPr>
      <w:r w:rsidRPr="00252662">
        <w:rPr>
          <w:noProof/>
        </w:rPr>
        <w:drawing>
          <wp:inline distT="0" distB="0" distL="0" distR="0" wp14:anchorId="4702AEF9" wp14:editId="4CFF5B63">
            <wp:extent cx="5040000" cy="3014414"/>
            <wp:effectExtent l="0" t="0" r="8255" b="0"/>
            <wp:docPr id="15" name="Imagen 15"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 Teams&#10;&#10;Descripción generada automáticamente"/>
                    <pic:cNvPicPr/>
                  </pic:nvPicPr>
                  <pic:blipFill>
                    <a:blip r:embed="rId28"/>
                    <a:stretch>
                      <a:fillRect/>
                    </a:stretch>
                  </pic:blipFill>
                  <pic:spPr>
                    <a:xfrm>
                      <a:off x="0" y="0"/>
                      <a:ext cx="5040000" cy="3014414"/>
                    </a:xfrm>
                    <a:prstGeom prst="rect">
                      <a:avLst/>
                    </a:prstGeom>
                  </pic:spPr>
                </pic:pic>
              </a:graphicData>
            </a:graphic>
          </wp:inline>
        </w:drawing>
      </w:r>
    </w:p>
    <w:p w14:paraId="2D7850E0" w14:textId="0C5BEA62" w:rsidR="00AA7757" w:rsidRPr="00867314" w:rsidRDefault="007E74C7" w:rsidP="00AA7757">
      <w:pPr>
        <w:pStyle w:val="Prrafodelista"/>
        <w:ind w:left="1080"/>
      </w:pPr>
      <w:r w:rsidRPr="00220906">
        <w:rPr>
          <w:noProof/>
        </w:rPr>
        <w:drawing>
          <wp:inline distT="0" distB="0" distL="0" distR="0" wp14:anchorId="3D3B781C" wp14:editId="2D7BA117">
            <wp:extent cx="5040000" cy="3541117"/>
            <wp:effectExtent l="0" t="0" r="8255" b="2540"/>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29"/>
                    <a:stretch>
                      <a:fillRect/>
                    </a:stretch>
                  </pic:blipFill>
                  <pic:spPr>
                    <a:xfrm>
                      <a:off x="0" y="0"/>
                      <a:ext cx="5040000" cy="3541117"/>
                    </a:xfrm>
                    <a:prstGeom prst="rect">
                      <a:avLst/>
                    </a:prstGeom>
                  </pic:spPr>
                </pic:pic>
              </a:graphicData>
            </a:graphic>
          </wp:inline>
        </w:drawing>
      </w:r>
    </w:p>
    <w:p w14:paraId="3751DE65" w14:textId="136F4DCB" w:rsidR="00873E77" w:rsidRDefault="00873E77" w:rsidP="00873E77">
      <w:pPr>
        <w:pStyle w:val="Prrafodelista"/>
        <w:numPr>
          <w:ilvl w:val="0"/>
          <w:numId w:val="8"/>
        </w:numPr>
      </w:pPr>
      <w:r w:rsidRPr="00873E77">
        <w:t>PASO 6. Con el último paso hemos exportado desde la CA el Certificado de la misma. Pero recuerde que los usuarios no tienen acceso a la CA sino a la RA, por lo tanto tenemos que importar en la RA el Certificado creado. Este paso es sumamente delicado y en condiciones normales debe hacerse con sumo cuidado. ¿Imagina que sucedería si el Certificado de la CA es adulterado?  Vamos a exportar el certificado.</w:t>
      </w:r>
    </w:p>
    <w:p w14:paraId="30081F91" w14:textId="7F5C29C6" w:rsidR="00B4752E" w:rsidRDefault="00B4752E" w:rsidP="00B4752E">
      <w:pPr>
        <w:pStyle w:val="Prrafodelista"/>
        <w:ind w:left="1080"/>
      </w:pPr>
      <w:r w:rsidRPr="00873F40">
        <w:rPr>
          <w:noProof/>
        </w:rPr>
        <w:drawing>
          <wp:inline distT="0" distB="0" distL="0" distR="0" wp14:anchorId="0DBB8094" wp14:editId="6D4053C0">
            <wp:extent cx="5040000" cy="3541117"/>
            <wp:effectExtent l="0" t="0" r="8255" b="2540"/>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30"/>
                    <a:stretch>
                      <a:fillRect/>
                    </a:stretch>
                  </pic:blipFill>
                  <pic:spPr>
                    <a:xfrm>
                      <a:off x="0" y="0"/>
                      <a:ext cx="5040000" cy="3541117"/>
                    </a:xfrm>
                    <a:prstGeom prst="rect">
                      <a:avLst/>
                    </a:prstGeom>
                  </pic:spPr>
                </pic:pic>
              </a:graphicData>
            </a:graphic>
          </wp:inline>
        </w:drawing>
      </w:r>
    </w:p>
    <w:p w14:paraId="38871BB0" w14:textId="77777777" w:rsidR="00FD58A8" w:rsidRDefault="00FD58A8" w:rsidP="00FD58A8">
      <w:pPr>
        <w:pStyle w:val="Prrafodelista"/>
        <w:ind w:left="1080"/>
      </w:pPr>
    </w:p>
    <w:p w14:paraId="1CF011FB" w14:textId="1990B761" w:rsidR="00FD58A8" w:rsidRDefault="00A70E46" w:rsidP="00A70E46">
      <w:pPr>
        <w:pStyle w:val="Prrafodelista"/>
        <w:ind w:left="1080"/>
      </w:pPr>
      <w:r>
        <w:t xml:space="preserve">6.1. </w:t>
      </w:r>
      <w:r w:rsidR="00FD58A8" w:rsidRPr="00FD58A8">
        <w:t xml:space="preserve">Ahora ya podremos ir a la RA (pub) y descargar el certificado de la CA. </w:t>
      </w:r>
    </w:p>
    <w:p w14:paraId="5FD7C4AD" w14:textId="5B79BA11" w:rsidR="001B72F9" w:rsidRDefault="00C51A9E" w:rsidP="00A70E46">
      <w:pPr>
        <w:pStyle w:val="Prrafodelista"/>
        <w:ind w:left="1080"/>
      </w:pPr>
      <w:r w:rsidRPr="00255427">
        <w:rPr>
          <w:noProof/>
        </w:rPr>
        <w:drawing>
          <wp:inline distT="0" distB="0" distL="0" distR="0" wp14:anchorId="717101EE" wp14:editId="1763E8B8">
            <wp:extent cx="5040000" cy="3633946"/>
            <wp:effectExtent l="0" t="0" r="8255" b="5080"/>
            <wp:docPr id="18" name="Imagen 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orreo electrónico&#10;&#10;Descripción generada automáticamente"/>
                    <pic:cNvPicPr/>
                  </pic:nvPicPr>
                  <pic:blipFill>
                    <a:blip r:embed="rId31"/>
                    <a:stretch>
                      <a:fillRect/>
                    </a:stretch>
                  </pic:blipFill>
                  <pic:spPr>
                    <a:xfrm>
                      <a:off x="0" y="0"/>
                      <a:ext cx="5040000" cy="3633946"/>
                    </a:xfrm>
                    <a:prstGeom prst="rect">
                      <a:avLst/>
                    </a:prstGeom>
                  </pic:spPr>
                </pic:pic>
              </a:graphicData>
            </a:graphic>
          </wp:inline>
        </w:drawing>
      </w:r>
    </w:p>
    <w:p w14:paraId="67E3F2B1" w14:textId="37795E8D" w:rsidR="00A43A23" w:rsidRDefault="00A43A23" w:rsidP="00A70E46">
      <w:pPr>
        <w:pStyle w:val="Prrafodelista"/>
        <w:ind w:left="1080"/>
      </w:pPr>
      <w:r w:rsidRPr="00B62FA9">
        <w:rPr>
          <w:noProof/>
        </w:rPr>
        <w:drawing>
          <wp:inline distT="0" distB="0" distL="0" distR="0" wp14:anchorId="462D2376" wp14:editId="30876362">
            <wp:extent cx="5971540" cy="4294249"/>
            <wp:effectExtent l="0" t="0" r="0" b="0"/>
            <wp:docPr id="19" name="Imagen 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pic:nvPicPr>
                  <pic:blipFill>
                    <a:blip r:embed="rId32"/>
                    <a:stretch>
                      <a:fillRect/>
                    </a:stretch>
                  </pic:blipFill>
                  <pic:spPr>
                    <a:xfrm>
                      <a:off x="0" y="0"/>
                      <a:ext cx="5971540" cy="4294249"/>
                    </a:xfrm>
                    <a:prstGeom prst="rect">
                      <a:avLst/>
                    </a:prstGeom>
                  </pic:spPr>
                </pic:pic>
              </a:graphicData>
            </a:graphic>
          </wp:inline>
        </w:drawing>
      </w:r>
    </w:p>
    <w:p w14:paraId="73100C62" w14:textId="420AE6BA" w:rsidR="00A70E46" w:rsidRDefault="001B72F9" w:rsidP="00A70E46">
      <w:pPr>
        <w:pStyle w:val="Prrafodelista"/>
        <w:ind w:left="1080"/>
      </w:pPr>
      <w:r w:rsidRPr="001B72F9">
        <w:t>6.2</w:t>
      </w:r>
      <w:r>
        <w:t xml:space="preserve"> </w:t>
      </w:r>
      <w:r w:rsidRPr="001B72F9">
        <w:t>Revisemos ahora en nuestro browser el certificado instalado.</w:t>
      </w:r>
    </w:p>
    <w:p w14:paraId="37425499" w14:textId="35609E59" w:rsidR="001B72F9" w:rsidRDefault="00912710" w:rsidP="00A70E46">
      <w:pPr>
        <w:pStyle w:val="Prrafodelista"/>
        <w:ind w:left="1080"/>
      </w:pPr>
      <w:r w:rsidRPr="00F33D76">
        <w:rPr>
          <w:noProof/>
        </w:rPr>
        <w:drawing>
          <wp:inline distT="0" distB="0" distL="0" distR="0" wp14:anchorId="56A7872F" wp14:editId="73FA0185">
            <wp:extent cx="5040000" cy="5189211"/>
            <wp:effectExtent l="0" t="0" r="8255" b="0"/>
            <wp:docPr id="20" name="Imagen 20"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10;&#10;Descripción generada automáticamente con confianza media"/>
                    <pic:cNvPicPr/>
                  </pic:nvPicPr>
                  <pic:blipFill>
                    <a:blip r:embed="rId33"/>
                    <a:stretch>
                      <a:fillRect/>
                    </a:stretch>
                  </pic:blipFill>
                  <pic:spPr>
                    <a:xfrm>
                      <a:off x="0" y="0"/>
                      <a:ext cx="5040000" cy="5189211"/>
                    </a:xfrm>
                    <a:prstGeom prst="rect">
                      <a:avLst/>
                    </a:prstGeom>
                  </pic:spPr>
                </pic:pic>
              </a:graphicData>
            </a:graphic>
          </wp:inline>
        </w:drawing>
      </w:r>
    </w:p>
    <w:p w14:paraId="2B0635C4" w14:textId="6535AC42" w:rsidR="0068407A" w:rsidRDefault="0068407A" w:rsidP="0068407A">
      <w:pPr>
        <w:pStyle w:val="Prrafodelista"/>
        <w:ind w:left="1080"/>
      </w:pPr>
      <w:r>
        <w:t>Note que hemos creado una CA que lleva nuestro nombre. Lo hemos hecho así a efectos de la sencillez de la práctica, pero en condiciones reales esto no sería una buena idea. RECUERDE ESTE ES UN CERTIFICADO DE AUTORIDAD DE CERTIFICACION.</w:t>
      </w:r>
    </w:p>
    <w:p w14:paraId="571E516B" w14:textId="5D49DD95" w:rsidR="0068407A" w:rsidRDefault="0068407A" w:rsidP="0068407A">
      <w:pPr>
        <w:pStyle w:val="Prrafodelista"/>
        <w:ind w:left="1080"/>
      </w:pPr>
    </w:p>
    <w:p w14:paraId="75C68247" w14:textId="2FAD1C80" w:rsidR="0068407A" w:rsidRDefault="0068407A" w:rsidP="0068407A">
      <w:pPr>
        <w:pStyle w:val="Prrafodelista"/>
        <w:ind w:left="1080"/>
      </w:pPr>
    </w:p>
    <w:p w14:paraId="1F2B1505" w14:textId="1ECF8509" w:rsidR="00F379ED" w:rsidRDefault="00F379ED" w:rsidP="0068407A">
      <w:pPr>
        <w:pStyle w:val="Prrafodelista"/>
        <w:ind w:left="1080"/>
      </w:pPr>
    </w:p>
    <w:p w14:paraId="1A2F6684" w14:textId="77777777" w:rsidR="00F379ED" w:rsidRDefault="00F379ED" w:rsidP="0068407A">
      <w:pPr>
        <w:pStyle w:val="Prrafodelista"/>
        <w:ind w:left="1080"/>
      </w:pPr>
    </w:p>
    <w:p w14:paraId="110EA88B" w14:textId="77777777" w:rsidR="008A3589" w:rsidRPr="008A3589" w:rsidRDefault="008A3589" w:rsidP="008A3589">
      <w:pPr>
        <w:pStyle w:val="Prrafodelista"/>
        <w:numPr>
          <w:ilvl w:val="0"/>
          <w:numId w:val="8"/>
        </w:numPr>
      </w:pPr>
      <w:r w:rsidRPr="008A3589">
        <w:t xml:space="preserve">PASO 7. Ya tenemos la CA lista pero no tenemos Operador para la CA, es decir no tenemos quien la opere.  Debemos repetir todo el proceso pero ahora para el Operador de la CA.  Volvamos a la CA y a la ventana de Inicialización. </w:t>
      </w:r>
    </w:p>
    <w:p w14:paraId="3FD31027" w14:textId="41B1E5F4" w:rsidR="00867314" w:rsidRDefault="00F379ED" w:rsidP="00F379ED">
      <w:pPr>
        <w:pStyle w:val="Prrafodelista"/>
        <w:ind w:left="1080"/>
      </w:pPr>
      <w:r w:rsidRPr="007C0319">
        <w:rPr>
          <w:noProof/>
        </w:rPr>
        <w:drawing>
          <wp:inline distT="0" distB="0" distL="0" distR="0" wp14:anchorId="6C20777A" wp14:editId="34946DDF">
            <wp:extent cx="5040000" cy="3779748"/>
            <wp:effectExtent l="0" t="0" r="8255" b="0"/>
            <wp:docPr id="21" name="Imagen 2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 Correo electrónico&#10;&#10;Descripción generada automáticamente"/>
                    <pic:cNvPicPr/>
                  </pic:nvPicPr>
                  <pic:blipFill>
                    <a:blip r:embed="rId34"/>
                    <a:stretch>
                      <a:fillRect/>
                    </a:stretch>
                  </pic:blipFill>
                  <pic:spPr>
                    <a:xfrm>
                      <a:off x="0" y="0"/>
                      <a:ext cx="5040000" cy="3779748"/>
                    </a:xfrm>
                    <a:prstGeom prst="rect">
                      <a:avLst/>
                    </a:prstGeom>
                  </pic:spPr>
                </pic:pic>
              </a:graphicData>
            </a:graphic>
          </wp:inline>
        </w:drawing>
      </w:r>
    </w:p>
    <w:p w14:paraId="60CFA06C" w14:textId="51BF1910" w:rsidR="000D53E4" w:rsidRDefault="000D53E4" w:rsidP="00F379ED">
      <w:pPr>
        <w:pStyle w:val="Prrafodelista"/>
        <w:ind w:left="1080"/>
      </w:pPr>
      <w:r w:rsidRPr="00431B64">
        <w:rPr>
          <w:noProof/>
        </w:rPr>
        <w:drawing>
          <wp:inline distT="0" distB="0" distL="0" distR="0" wp14:anchorId="2D00541B" wp14:editId="00A74D7B">
            <wp:extent cx="5040000" cy="3784793"/>
            <wp:effectExtent l="0" t="0" r="8255" b="6350"/>
            <wp:docPr id="22"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orreo electrónico&#10;&#10;Descripción generada automáticamente"/>
                    <pic:cNvPicPr/>
                  </pic:nvPicPr>
                  <pic:blipFill>
                    <a:blip r:embed="rId35"/>
                    <a:stretch>
                      <a:fillRect/>
                    </a:stretch>
                  </pic:blipFill>
                  <pic:spPr>
                    <a:xfrm>
                      <a:off x="0" y="0"/>
                      <a:ext cx="5040000" cy="3784793"/>
                    </a:xfrm>
                    <a:prstGeom prst="rect">
                      <a:avLst/>
                    </a:prstGeom>
                  </pic:spPr>
                </pic:pic>
              </a:graphicData>
            </a:graphic>
          </wp:inline>
        </w:drawing>
      </w:r>
    </w:p>
    <w:p w14:paraId="2B31582D" w14:textId="3C5A8B6A" w:rsidR="00D05B03" w:rsidRDefault="00D05B03" w:rsidP="00F379ED">
      <w:pPr>
        <w:pStyle w:val="Prrafodelista"/>
        <w:ind w:left="1080"/>
      </w:pPr>
      <w:r w:rsidRPr="00E127A8">
        <w:rPr>
          <w:noProof/>
        </w:rPr>
        <w:drawing>
          <wp:inline distT="0" distB="0" distL="0" distR="0" wp14:anchorId="78A33EF1" wp14:editId="29B290CC">
            <wp:extent cx="5040000" cy="3538595"/>
            <wp:effectExtent l="0" t="0" r="8255" b="5080"/>
            <wp:docPr id="23" name="Imagen 2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pic:cNvPicPr/>
                  </pic:nvPicPr>
                  <pic:blipFill>
                    <a:blip r:embed="rId36"/>
                    <a:stretch>
                      <a:fillRect/>
                    </a:stretch>
                  </pic:blipFill>
                  <pic:spPr>
                    <a:xfrm>
                      <a:off x="0" y="0"/>
                      <a:ext cx="5040000" cy="3538595"/>
                    </a:xfrm>
                    <a:prstGeom prst="rect">
                      <a:avLst/>
                    </a:prstGeom>
                  </pic:spPr>
                </pic:pic>
              </a:graphicData>
            </a:graphic>
          </wp:inline>
        </w:drawing>
      </w:r>
    </w:p>
    <w:p w14:paraId="20C06BDD" w14:textId="164EC676" w:rsidR="00837C22" w:rsidRDefault="00837C22" w:rsidP="00BA5961"/>
    <w:p w14:paraId="5403E252" w14:textId="77777777" w:rsidR="00B40F6C" w:rsidRPr="00B40F6C" w:rsidRDefault="00B40F6C" w:rsidP="00BA5961"/>
    <w:p w14:paraId="6B3582B3" w14:textId="2508799E" w:rsidR="00A24629" w:rsidRPr="002E5DFE" w:rsidRDefault="00A24629" w:rsidP="00BA5961"/>
    <w:p w14:paraId="512E738C" w14:textId="77777777" w:rsidR="00CC2F4D" w:rsidRPr="002E5DFE" w:rsidRDefault="00CC2F4D" w:rsidP="00BA5961"/>
    <w:p w14:paraId="7EE40595" w14:textId="20BB146D" w:rsidR="00A132B6" w:rsidRDefault="001A784B" w:rsidP="00BA5961">
      <w:pPr>
        <w:pStyle w:val="Ttulo2"/>
      </w:pPr>
      <w:bookmarkStart w:id="8" w:name="_Toc104670097"/>
      <w:r>
        <w:t>P</w:t>
      </w:r>
      <w:r w:rsidR="00702ADE">
        <w:t>ARTE</w:t>
      </w:r>
      <w:r>
        <w:t xml:space="preserve"> 3. Exportación e importación del CA.</w:t>
      </w:r>
      <w:bookmarkEnd w:id="8"/>
    </w:p>
    <w:p w14:paraId="650B750E" w14:textId="41A6A812" w:rsidR="00B40F6C" w:rsidRDefault="004C1BC7" w:rsidP="00BA5961">
      <w:r w:rsidRPr="004C1BC7">
        <w:t>Listo</w:t>
      </w:r>
      <w:r>
        <w:t>.</w:t>
      </w:r>
      <w:r w:rsidRPr="004C1BC7">
        <w:t xml:space="preserve"> Hemos hecho la SOLICITUD de Certificado del Operador CA. Ahora nos queda aprobar la solicitud y emitir el certificado.</w:t>
      </w:r>
    </w:p>
    <w:p w14:paraId="130984D6" w14:textId="5F74D91C" w:rsidR="009B0263" w:rsidRDefault="004F7F9B" w:rsidP="00BA5961">
      <w:r w:rsidRPr="00E57890">
        <w:rPr>
          <w:noProof/>
        </w:rPr>
        <w:drawing>
          <wp:inline distT="0" distB="0" distL="0" distR="0" wp14:anchorId="468428CA" wp14:editId="571DA2F3">
            <wp:extent cx="5040000" cy="3547676"/>
            <wp:effectExtent l="0" t="0" r="8255" b="0"/>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37"/>
                    <a:stretch>
                      <a:fillRect/>
                    </a:stretch>
                  </pic:blipFill>
                  <pic:spPr>
                    <a:xfrm>
                      <a:off x="0" y="0"/>
                      <a:ext cx="5040000" cy="3547676"/>
                    </a:xfrm>
                    <a:prstGeom prst="rect">
                      <a:avLst/>
                    </a:prstGeom>
                  </pic:spPr>
                </pic:pic>
              </a:graphicData>
            </a:graphic>
          </wp:inline>
        </w:drawing>
      </w:r>
    </w:p>
    <w:p w14:paraId="1110D615" w14:textId="77777777" w:rsidR="001A3187" w:rsidRDefault="001A3187" w:rsidP="00BA5961">
      <w:r w:rsidRPr="001A3187">
        <w:t>Tenemos el Certificado del Operador CA</w:t>
      </w:r>
      <w:r>
        <w:t>.</w:t>
      </w:r>
      <w:r w:rsidRPr="001A3187">
        <w:t xml:space="preserve"> Mire los detalles</w:t>
      </w:r>
      <w:r>
        <w:t>:</w:t>
      </w:r>
    </w:p>
    <w:p w14:paraId="20B9F64B" w14:textId="4456336C" w:rsidR="004F7F9B" w:rsidRDefault="00667344" w:rsidP="00BA5961">
      <w:r w:rsidRPr="0080465D">
        <w:rPr>
          <w:noProof/>
        </w:rPr>
        <w:drawing>
          <wp:inline distT="0" distB="0" distL="0" distR="0" wp14:anchorId="39FF8DD4" wp14:editId="1BF0BE75">
            <wp:extent cx="5040000" cy="3571892"/>
            <wp:effectExtent l="0" t="0" r="8255" b="9525"/>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38"/>
                    <a:stretch>
                      <a:fillRect/>
                    </a:stretch>
                  </pic:blipFill>
                  <pic:spPr>
                    <a:xfrm>
                      <a:off x="0" y="0"/>
                      <a:ext cx="5040000" cy="3571892"/>
                    </a:xfrm>
                    <a:prstGeom prst="rect">
                      <a:avLst/>
                    </a:prstGeom>
                  </pic:spPr>
                </pic:pic>
              </a:graphicData>
            </a:graphic>
          </wp:inline>
        </w:drawing>
      </w:r>
      <w:r w:rsidR="001A3187" w:rsidRPr="001A3187">
        <w:t xml:space="preserve"> </w:t>
      </w:r>
    </w:p>
    <w:p w14:paraId="0A475954" w14:textId="77777777" w:rsidR="000A515A" w:rsidRDefault="000A515A" w:rsidP="00BA5961"/>
    <w:p w14:paraId="3DC94A52" w14:textId="77777777" w:rsidR="00541D7D" w:rsidRDefault="00541D7D" w:rsidP="00BA5961">
      <w:r w:rsidRPr="00541D7D">
        <w:t>Finalmente instalemos el certificado en el navegador y hemos concluido el proceso de Instalación de la CA. (Realmente tendríamos que hacer algo parecido en la RA ( o las RA si hay varias, pero a efectos de la práctica lo dejaremos hasta aquí.)</w:t>
      </w:r>
    </w:p>
    <w:p w14:paraId="6CAD6423" w14:textId="77777777" w:rsidR="00355642" w:rsidRDefault="00355642" w:rsidP="00BA5961"/>
    <w:p w14:paraId="46A6988A" w14:textId="77777777" w:rsidR="00355642" w:rsidRDefault="00355642" w:rsidP="00BA5961">
      <w:r w:rsidRPr="00C71E1A">
        <w:rPr>
          <w:noProof/>
        </w:rPr>
        <w:drawing>
          <wp:inline distT="0" distB="0" distL="0" distR="0" wp14:anchorId="273AC458" wp14:editId="148B21F0">
            <wp:extent cx="5040000" cy="3564829"/>
            <wp:effectExtent l="0" t="0" r="8255" b="0"/>
            <wp:docPr id="26"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39"/>
                    <a:stretch>
                      <a:fillRect/>
                    </a:stretch>
                  </pic:blipFill>
                  <pic:spPr>
                    <a:xfrm>
                      <a:off x="0" y="0"/>
                      <a:ext cx="5040000" cy="3564829"/>
                    </a:xfrm>
                    <a:prstGeom prst="rect">
                      <a:avLst/>
                    </a:prstGeom>
                  </pic:spPr>
                </pic:pic>
              </a:graphicData>
            </a:graphic>
          </wp:inline>
        </w:drawing>
      </w:r>
    </w:p>
    <w:p w14:paraId="57FBD4B3" w14:textId="77777777" w:rsidR="008D02E6" w:rsidRDefault="008D02E6" w:rsidP="00BA5961"/>
    <w:p w14:paraId="1334BDE2" w14:textId="77777777" w:rsidR="008D02E6" w:rsidRDefault="008D02E6" w:rsidP="00BA5961">
      <w:r w:rsidRPr="009A76B5">
        <w:rPr>
          <w:noProof/>
        </w:rPr>
        <w:drawing>
          <wp:inline distT="0" distB="0" distL="0" distR="0" wp14:anchorId="7F5CE41B" wp14:editId="29A7D500">
            <wp:extent cx="5040000" cy="3547171"/>
            <wp:effectExtent l="0" t="0" r="8255" b="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40"/>
                    <a:stretch>
                      <a:fillRect/>
                    </a:stretch>
                  </pic:blipFill>
                  <pic:spPr>
                    <a:xfrm>
                      <a:off x="0" y="0"/>
                      <a:ext cx="5040000" cy="3547171"/>
                    </a:xfrm>
                    <a:prstGeom prst="rect">
                      <a:avLst/>
                    </a:prstGeom>
                  </pic:spPr>
                </pic:pic>
              </a:graphicData>
            </a:graphic>
          </wp:inline>
        </w:drawing>
      </w:r>
    </w:p>
    <w:p w14:paraId="75EF81D7" w14:textId="77777777" w:rsidR="00825220" w:rsidRDefault="00825220" w:rsidP="00BA5961"/>
    <w:p w14:paraId="0F05CF8F" w14:textId="77777777" w:rsidR="00825220" w:rsidRDefault="00825220" w:rsidP="00BA5961"/>
    <w:p w14:paraId="4B4B5F2F" w14:textId="77777777" w:rsidR="00825220" w:rsidRDefault="00825220" w:rsidP="00BA5961">
      <w:r w:rsidRPr="00157B81">
        <w:rPr>
          <w:noProof/>
        </w:rPr>
        <w:drawing>
          <wp:inline distT="0" distB="0" distL="0" distR="0" wp14:anchorId="4321AEF3" wp14:editId="1B49AAC9">
            <wp:extent cx="5040000" cy="3623351"/>
            <wp:effectExtent l="0" t="0" r="8255" b="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41"/>
                    <a:stretch>
                      <a:fillRect/>
                    </a:stretch>
                  </pic:blipFill>
                  <pic:spPr>
                    <a:xfrm>
                      <a:off x="0" y="0"/>
                      <a:ext cx="5040000" cy="3623351"/>
                    </a:xfrm>
                    <a:prstGeom prst="rect">
                      <a:avLst/>
                    </a:prstGeom>
                  </pic:spPr>
                </pic:pic>
              </a:graphicData>
            </a:graphic>
          </wp:inline>
        </w:drawing>
      </w:r>
    </w:p>
    <w:p w14:paraId="0295CAE3" w14:textId="77777777" w:rsidR="00CD0BD9" w:rsidRDefault="00CD0BD9" w:rsidP="00BA5961"/>
    <w:p w14:paraId="43B26CDB" w14:textId="124A64B6" w:rsidR="00CD0BD9" w:rsidRDefault="00CD0BD9" w:rsidP="00CD0BD9">
      <w:pPr>
        <w:ind w:left="-5" w:right="1480"/>
      </w:pPr>
      <w:r>
        <w:t xml:space="preserve">Salve el certificado creado. De inmediato pasaremos a instalarlo en nuestro navegador y listo. Ya estamos listos para comenzar a trabajar con la CA. Recuerde que debe hacerlo desde las preferencias de su navegador. En la imagen ( ya que es una prueba) se muestra como un certificado ajeno. Sin embargo, en su caso DEBE ser propio ( </w:t>
      </w:r>
      <w:proofErr w:type="spellStart"/>
      <w:r>
        <w:t>Your</w:t>
      </w:r>
      <w:proofErr w:type="spellEnd"/>
      <w:r>
        <w:t xml:space="preserve"> </w:t>
      </w:r>
      <w:proofErr w:type="spellStart"/>
      <w:r>
        <w:t>Certificates</w:t>
      </w:r>
      <w:proofErr w:type="spellEnd"/>
      <w:r>
        <w:t xml:space="preserve">) </w:t>
      </w:r>
    </w:p>
    <w:p w14:paraId="6E752440" w14:textId="2E9FE251" w:rsidR="00CD0BD9" w:rsidRDefault="0061086F" w:rsidP="00BA5961">
      <w:r w:rsidRPr="00431F22">
        <w:rPr>
          <w:noProof/>
        </w:rPr>
        <w:drawing>
          <wp:inline distT="0" distB="0" distL="0" distR="0" wp14:anchorId="46B9FACB" wp14:editId="67D70E84">
            <wp:extent cx="5040000" cy="3784793"/>
            <wp:effectExtent l="0" t="0" r="8255" b="6350"/>
            <wp:docPr id="29" name="Imagen 2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10;&#10;Descripción generada automáticamente"/>
                    <pic:cNvPicPr/>
                  </pic:nvPicPr>
                  <pic:blipFill>
                    <a:blip r:embed="rId42"/>
                    <a:stretch>
                      <a:fillRect/>
                    </a:stretch>
                  </pic:blipFill>
                  <pic:spPr>
                    <a:xfrm>
                      <a:off x="0" y="0"/>
                      <a:ext cx="5040000" cy="3784793"/>
                    </a:xfrm>
                    <a:prstGeom prst="rect">
                      <a:avLst/>
                    </a:prstGeom>
                  </pic:spPr>
                </pic:pic>
              </a:graphicData>
            </a:graphic>
          </wp:inline>
        </w:drawing>
      </w:r>
    </w:p>
    <w:p w14:paraId="07D0D0FF" w14:textId="77777777" w:rsidR="0061086F" w:rsidRDefault="0061086F" w:rsidP="0061086F"/>
    <w:p w14:paraId="6400B1D3" w14:textId="77777777" w:rsidR="0061086F" w:rsidRDefault="0003459E" w:rsidP="0061086F">
      <w:r w:rsidRPr="0003459E">
        <w:t xml:space="preserve">Ahora tendrá que ponerle </w:t>
      </w:r>
      <w:proofErr w:type="spellStart"/>
      <w:r w:rsidRPr="0003459E">
        <w:t>password</w:t>
      </w:r>
      <w:proofErr w:type="spellEnd"/>
      <w:r w:rsidRPr="0003459E">
        <w:t xml:space="preserve"> a su “Software Security </w:t>
      </w:r>
      <w:proofErr w:type="spellStart"/>
      <w:r w:rsidRPr="0003459E">
        <w:t>Device</w:t>
      </w:r>
      <w:proofErr w:type="spellEnd"/>
      <w:r w:rsidRPr="0003459E">
        <w:t xml:space="preserve">”  </w:t>
      </w:r>
    </w:p>
    <w:p w14:paraId="1A46DCC0" w14:textId="0A822580" w:rsidR="006A6668" w:rsidRDefault="006A6668" w:rsidP="006A6668">
      <w:r w:rsidRPr="00C4526F">
        <w:rPr>
          <w:noProof/>
        </w:rPr>
        <w:drawing>
          <wp:inline distT="0" distB="0" distL="0" distR="0" wp14:anchorId="3DC70A00" wp14:editId="17D784C2">
            <wp:extent cx="5040000" cy="3781261"/>
            <wp:effectExtent l="0" t="0" r="8255" b="0"/>
            <wp:docPr id="30" name="Imagen 30"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Aplicación, Word&#10;&#10;Descripción generada automáticamente"/>
                    <pic:cNvPicPr/>
                  </pic:nvPicPr>
                  <pic:blipFill>
                    <a:blip r:embed="rId43"/>
                    <a:stretch>
                      <a:fillRect/>
                    </a:stretch>
                  </pic:blipFill>
                  <pic:spPr>
                    <a:xfrm>
                      <a:off x="0" y="0"/>
                      <a:ext cx="5040000" cy="3781261"/>
                    </a:xfrm>
                    <a:prstGeom prst="rect">
                      <a:avLst/>
                    </a:prstGeom>
                  </pic:spPr>
                </pic:pic>
              </a:graphicData>
            </a:graphic>
          </wp:inline>
        </w:drawing>
      </w:r>
    </w:p>
    <w:p w14:paraId="1C284189" w14:textId="77777777" w:rsidR="00246E6F" w:rsidRDefault="00246E6F" w:rsidP="00246E6F">
      <w:pPr>
        <w:ind w:left="-5" w:right="1480"/>
      </w:pPr>
      <w:r>
        <w:t xml:space="preserve">Podemos ver las características del certificado instalado. </w:t>
      </w:r>
    </w:p>
    <w:p w14:paraId="3D93A024" w14:textId="104CA265" w:rsidR="006A6668" w:rsidRDefault="002C7544" w:rsidP="006A6668">
      <w:r w:rsidRPr="007B17FF">
        <w:rPr>
          <w:noProof/>
        </w:rPr>
        <w:drawing>
          <wp:inline distT="0" distB="0" distL="0" distR="0" wp14:anchorId="212E60FA" wp14:editId="0B4B1CE2">
            <wp:extent cx="5040000" cy="3773694"/>
            <wp:effectExtent l="0" t="0" r="8255" b="0"/>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Aplicación&#10;&#10;Descripción generada automáticamente"/>
                    <pic:cNvPicPr/>
                  </pic:nvPicPr>
                  <pic:blipFill>
                    <a:blip r:embed="rId44"/>
                    <a:stretch>
                      <a:fillRect/>
                    </a:stretch>
                  </pic:blipFill>
                  <pic:spPr>
                    <a:xfrm>
                      <a:off x="0" y="0"/>
                      <a:ext cx="5040000" cy="3773694"/>
                    </a:xfrm>
                    <a:prstGeom prst="rect">
                      <a:avLst/>
                    </a:prstGeom>
                  </pic:spPr>
                </pic:pic>
              </a:graphicData>
            </a:graphic>
          </wp:inline>
        </w:drawing>
      </w:r>
    </w:p>
    <w:p w14:paraId="6F39CFB2" w14:textId="302604D1" w:rsidR="006A6668" w:rsidRPr="006A6668" w:rsidRDefault="006A6668" w:rsidP="006A6668">
      <w:pPr>
        <w:sectPr w:rsidR="006A6668" w:rsidRPr="006A6668" w:rsidSect="00A132B6">
          <w:pgSz w:w="12240" w:h="15840"/>
          <w:pgMar w:top="1418" w:right="1418" w:bottom="1418" w:left="1418" w:header="709" w:footer="709" w:gutter="0"/>
          <w:cols w:space="708"/>
          <w:titlePg/>
          <w:docGrid w:linePitch="360"/>
        </w:sectPr>
      </w:pPr>
    </w:p>
    <w:p w14:paraId="17E1C438" w14:textId="77777777" w:rsidR="000A515A" w:rsidRDefault="000A515A" w:rsidP="00BA5961">
      <w:pPr>
        <w:pStyle w:val="Ttulo"/>
      </w:pPr>
    </w:p>
    <w:p w14:paraId="4B316931" w14:textId="77777777" w:rsidR="000A515A" w:rsidRDefault="000A515A" w:rsidP="00BA5961">
      <w:pPr>
        <w:pStyle w:val="Ttulo"/>
      </w:pPr>
    </w:p>
    <w:p w14:paraId="419D5644" w14:textId="77777777" w:rsidR="000A515A" w:rsidRPr="000A515A" w:rsidRDefault="000A515A" w:rsidP="00BA5961">
      <w:pPr>
        <w:pStyle w:val="Ttulo1"/>
      </w:pPr>
      <w:bookmarkStart w:id="9" w:name="_Toc104670098"/>
      <w:r>
        <w:t>CONCLUSIONES</w:t>
      </w:r>
      <w:bookmarkEnd w:id="9"/>
    </w:p>
    <w:p w14:paraId="4C0343E5" w14:textId="77777777" w:rsidR="000A515A" w:rsidRDefault="000A515A" w:rsidP="00BA5961"/>
    <w:p w14:paraId="1F2D8A64" w14:textId="12112B57" w:rsidR="00E52CEA" w:rsidRDefault="00E52CEA" w:rsidP="00E52CEA">
      <w:r>
        <w:t>En esta práctica de laboratorio, se creó una de certificación privada usando una distribución de Linux</w:t>
      </w:r>
      <w:r w:rsidR="00757C20">
        <w:t xml:space="preserve"> </w:t>
      </w:r>
      <w:r w:rsidR="00757C20" w:rsidRPr="00757C20">
        <w:t>(</w:t>
      </w:r>
      <w:proofErr w:type="spellStart"/>
      <w:r w:rsidR="00757C20" w:rsidRPr="00757C20">
        <w:t>K</w:t>
      </w:r>
      <w:r w:rsidR="00757C20">
        <w:t>noppyx</w:t>
      </w:r>
      <w:proofErr w:type="spellEnd"/>
      <w:r w:rsidR="00757C20">
        <w:t>)</w:t>
      </w:r>
      <w:r>
        <w:t xml:space="preserve"> </w:t>
      </w:r>
      <w:r w:rsidR="00757C20">
        <w:t>como</w:t>
      </w:r>
      <w:r>
        <w:t xml:space="preserve"> servidor independiente</w:t>
      </w:r>
      <w:r w:rsidR="006B4D6B">
        <w:t xml:space="preserve"> de </w:t>
      </w:r>
      <w:proofErr w:type="spellStart"/>
      <w:r w:rsidR="006B4D6B">
        <w:t>OpenCA</w:t>
      </w:r>
      <w:proofErr w:type="spellEnd"/>
      <w:r>
        <w:t xml:space="preserve">. Aprendió cómo se </w:t>
      </w:r>
      <w:r w:rsidR="00164B21">
        <w:t xml:space="preserve">generan </w:t>
      </w:r>
      <w:r w:rsidR="00093585">
        <w:t>un</w:t>
      </w:r>
      <w:r>
        <w:t xml:space="preserve"> CA. </w:t>
      </w:r>
      <w:r w:rsidR="00093585">
        <w:t>Se</w:t>
      </w:r>
      <w:r>
        <w:t xml:space="preserve"> creó y firmó una solicitud de firma de certificado (C</w:t>
      </w:r>
      <w:r w:rsidR="001161B2">
        <w:t>RT</w:t>
      </w:r>
      <w:r>
        <w:t xml:space="preserve">) para </w:t>
      </w:r>
      <w:r w:rsidR="00573558">
        <w:t>importarlo en el nave</w:t>
      </w:r>
      <w:r w:rsidR="005E544D">
        <w:t>gador web</w:t>
      </w:r>
      <w:r>
        <w:t xml:space="preserve">, luego, </w:t>
      </w:r>
      <w:r w:rsidR="005E544D">
        <w:t>se realizó un acceso de administrador de certificados</w:t>
      </w:r>
      <w:r>
        <w:t>.</w:t>
      </w:r>
    </w:p>
    <w:p w14:paraId="3251B90E" w14:textId="77777777" w:rsidR="00A132B6" w:rsidRDefault="00A132B6" w:rsidP="00BA5961"/>
    <w:p w14:paraId="043529E1" w14:textId="77777777" w:rsidR="00A132B6" w:rsidRDefault="00A132B6" w:rsidP="00BA5961"/>
    <w:p w14:paraId="06943D69" w14:textId="77777777" w:rsidR="00A132B6" w:rsidRDefault="00A132B6" w:rsidP="00BA5961"/>
    <w:p w14:paraId="4C7F5080" w14:textId="77777777" w:rsidR="00A132B6" w:rsidRDefault="00A132B6" w:rsidP="00BA5961">
      <w:pPr>
        <w:sectPr w:rsidR="00A132B6" w:rsidSect="00A132B6">
          <w:pgSz w:w="12240" w:h="15840"/>
          <w:pgMar w:top="1418" w:right="1418" w:bottom="1418" w:left="1418" w:header="709" w:footer="709" w:gutter="0"/>
          <w:cols w:space="708"/>
          <w:titlePg/>
          <w:docGrid w:linePitch="360"/>
        </w:sectPr>
      </w:pPr>
    </w:p>
    <w:p w14:paraId="765CD0D7" w14:textId="77777777" w:rsidR="000A515A" w:rsidRDefault="000A515A" w:rsidP="00BA5961">
      <w:pPr>
        <w:pStyle w:val="Ttulo"/>
      </w:pPr>
    </w:p>
    <w:p w14:paraId="5598AC9F" w14:textId="77777777" w:rsidR="000A515A" w:rsidRDefault="000A515A" w:rsidP="00BA5961"/>
    <w:bookmarkStart w:id="10" w:name="_Toc104670099" w:displacedByCustomXml="next"/>
    <w:sdt>
      <w:sdtPr>
        <w:rPr>
          <w:rFonts w:ascii="Arial" w:eastAsiaTheme="minorHAnsi" w:hAnsi="Arial" w:cs="Arial"/>
          <w:b w:val="0"/>
          <w:spacing w:val="0"/>
          <w:kern w:val="0"/>
          <w:sz w:val="24"/>
          <w:szCs w:val="24"/>
          <w:lang w:val="es-ES"/>
        </w:rPr>
        <w:id w:val="2093122861"/>
        <w:docPartObj>
          <w:docPartGallery w:val="Bibliographies"/>
          <w:docPartUnique/>
        </w:docPartObj>
      </w:sdtPr>
      <w:sdtEndPr>
        <w:rPr>
          <w:lang w:val="es-PA"/>
        </w:rPr>
      </w:sdtEndPr>
      <w:sdtContent>
        <w:p w14:paraId="023289C5" w14:textId="77777777" w:rsidR="00465B20" w:rsidRPr="000A515A" w:rsidRDefault="00465B20" w:rsidP="00465B20">
          <w:pPr>
            <w:pStyle w:val="Ttulo1"/>
          </w:pPr>
          <w:r>
            <w:t>REFERENCIAS BIBLIOGRÁFICAS</w:t>
          </w:r>
          <w:bookmarkEnd w:id="10"/>
        </w:p>
        <w:sdt>
          <w:sdtPr>
            <w:rPr>
              <w:rFonts w:ascii="Arial" w:eastAsiaTheme="minorHAnsi" w:hAnsi="Arial" w:cs="Arial"/>
              <w:b w:val="0"/>
              <w:spacing w:val="0"/>
              <w:kern w:val="0"/>
              <w:sz w:val="24"/>
              <w:szCs w:val="24"/>
            </w:rPr>
            <w:id w:val="111145805"/>
            <w:bibliography/>
          </w:sdtPr>
          <w:sdtEndPr/>
          <w:sdtContent>
            <w:p w14:paraId="647679B2" w14:textId="67DC01A3" w:rsidR="008A09A3" w:rsidRDefault="008A09A3" w:rsidP="00465B20">
              <w:pPr>
                <w:pStyle w:val="Ttulo1"/>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9062"/>
              </w:tblGrid>
              <w:tr w:rsidR="008A09A3" w14:paraId="1B65561D" w14:textId="77777777">
                <w:trPr>
                  <w:divId w:val="1620986204"/>
                  <w:tblCellSpacing w:w="15" w:type="dxa"/>
                </w:trPr>
                <w:tc>
                  <w:tcPr>
                    <w:tcW w:w="50" w:type="pct"/>
                    <w:hideMark/>
                  </w:tcPr>
                  <w:p w14:paraId="6CFBF1C3" w14:textId="062C16E1" w:rsidR="008A09A3" w:rsidRDefault="008A09A3" w:rsidP="00BA5961">
                    <w:pPr>
                      <w:pStyle w:val="Bibliografa"/>
                      <w:rPr>
                        <w:noProof/>
                        <w:lang w:val="es-ES"/>
                      </w:rPr>
                    </w:pPr>
                    <w:r>
                      <w:rPr>
                        <w:noProof/>
                        <w:lang w:val="es-ES"/>
                      </w:rPr>
                      <w:t xml:space="preserve">[1] </w:t>
                    </w:r>
                  </w:p>
                </w:tc>
                <w:tc>
                  <w:tcPr>
                    <w:tcW w:w="0" w:type="auto"/>
                    <w:hideMark/>
                  </w:tcPr>
                  <w:p w14:paraId="1876AA06" w14:textId="77777777" w:rsidR="008A09A3" w:rsidRDefault="008A09A3" w:rsidP="00BA5961">
                    <w:pPr>
                      <w:pStyle w:val="Bibliografa"/>
                      <w:rPr>
                        <w:noProof/>
                        <w:lang w:val="es-ES"/>
                      </w:rPr>
                    </w:pPr>
                    <w:r>
                      <w:rPr>
                        <w:noProof/>
                        <w:lang w:val="es-ES"/>
                      </w:rPr>
                      <w:t xml:space="preserve">ssl, «ssl,» ssl.com, [En línea]. </w:t>
                    </w:r>
                    <w:r w:rsidRPr="008A09A3">
                      <w:rPr>
                        <w:noProof/>
                        <w:lang w:val="en-US"/>
                      </w:rPr>
                      <w:t xml:space="preserve">Available: https://www.ssl.com/es/preguntas-frecuentes/%C2%BFQu%C3%A9-es-una-autoridad-de-certificaci%C3%B3n%3F/. </w:t>
                    </w:r>
                    <w:r>
                      <w:rPr>
                        <w:noProof/>
                        <w:lang w:val="es-ES"/>
                      </w:rPr>
                      <w:t>[Último acceso: 25 05 2022].</w:t>
                    </w:r>
                  </w:p>
                </w:tc>
              </w:tr>
            </w:tbl>
            <w:p w14:paraId="19A55747" w14:textId="77777777" w:rsidR="008A09A3" w:rsidRDefault="008A09A3" w:rsidP="00BA5961">
              <w:pPr>
                <w:divId w:val="1620986204"/>
                <w:rPr>
                  <w:noProof/>
                </w:rPr>
              </w:pPr>
            </w:p>
            <w:p w14:paraId="6B0C4FEE" w14:textId="77777777" w:rsidR="008A09A3" w:rsidRDefault="008A09A3" w:rsidP="00BA5961">
              <w:pPr>
                <w:rPr>
                  <w:b/>
                  <w:bCs/>
                </w:rPr>
              </w:pPr>
              <w:r>
                <w:rPr>
                  <w:b/>
                  <w:bCs/>
                </w:rPr>
                <w:fldChar w:fldCharType="end"/>
              </w:r>
            </w:p>
          </w:sdtContent>
        </w:sdt>
      </w:sdtContent>
    </w:sdt>
    <w:p w14:paraId="48F335BE" w14:textId="77777777" w:rsidR="00702ADE" w:rsidRPr="00702ADE" w:rsidRDefault="00702ADE" w:rsidP="00702ADE"/>
    <w:p w14:paraId="7D46E1E0" w14:textId="77777777" w:rsidR="00702ADE" w:rsidRPr="00702ADE" w:rsidRDefault="00702ADE" w:rsidP="00702ADE"/>
    <w:p w14:paraId="7157D7F7" w14:textId="77777777" w:rsidR="00702ADE" w:rsidRPr="00702ADE" w:rsidRDefault="00702ADE" w:rsidP="00702ADE"/>
    <w:p w14:paraId="279ABE81" w14:textId="77777777" w:rsidR="00702ADE" w:rsidRPr="00702ADE" w:rsidRDefault="00702ADE" w:rsidP="00702ADE"/>
    <w:p w14:paraId="529A6FC8" w14:textId="77777777" w:rsidR="00702ADE" w:rsidRPr="00702ADE" w:rsidRDefault="00702ADE" w:rsidP="00702ADE"/>
    <w:p w14:paraId="06057FB1" w14:textId="77777777" w:rsidR="00702ADE" w:rsidRPr="00702ADE" w:rsidRDefault="00702ADE" w:rsidP="00702ADE"/>
    <w:p w14:paraId="53842085" w14:textId="77777777" w:rsidR="00702ADE" w:rsidRPr="00702ADE" w:rsidRDefault="00702ADE" w:rsidP="00702ADE"/>
    <w:p w14:paraId="50876988" w14:textId="77777777" w:rsidR="00702ADE" w:rsidRPr="00702ADE" w:rsidRDefault="00702ADE" w:rsidP="00702ADE"/>
    <w:p w14:paraId="70F48935" w14:textId="77777777" w:rsidR="00702ADE" w:rsidRPr="00702ADE" w:rsidRDefault="00702ADE" w:rsidP="00702ADE"/>
    <w:p w14:paraId="7D487C63" w14:textId="77777777" w:rsidR="00702ADE" w:rsidRDefault="00702ADE" w:rsidP="00702ADE">
      <w:pPr>
        <w:rPr>
          <w:b/>
          <w:bCs/>
        </w:rPr>
      </w:pPr>
    </w:p>
    <w:p w14:paraId="08737F6D" w14:textId="58277FA0" w:rsidR="003D51DA" w:rsidRPr="000A515A" w:rsidRDefault="00702ADE" w:rsidP="00702ADE">
      <w:pPr>
        <w:tabs>
          <w:tab w:val="left" w:pos="1410"/>
        </w:tabs>
      </w:pPr>
      <w:r>
        <w:rPr>
          <w:b/>
          <w:bCs/>
        </w:rPr>
        <w:tab/>
      </w:r>
    </w:p>
    <w:sectPr w:rsidR="003D51DA" w:rsidRPr="000A515A" w:rsidSect="003D51DA">
      <w:pgSz w:w="12240" w:h="15840"/>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50C99" w14:textId="77777777" w:rsidR="00A6499A" w:rsidRDefault="00A6499A" w:rsidP="00BA5961">
      <w:r>
        <w:separator/>
      </w:r>
    </w:p>
    <w:p w14:paraId="76A10047" w14:textId="77777777" w:rsidR="00A6499A" w:rsidRDefault="00A6499A" w:rsidP="00BA5961"/>
  </w:endnote>
  <w:endnote w:type="continuationSeparator" w:id="0">
    <w:p w14:paraId="74141A06" w14:textId="77777777" w:rsidR="00A6499A" w:rsidRDefault="00A6499A" w:rsidP="00BA5961">
      <w:r>
        <w:continuationSeparator/>
      </w:r>
    </w:p>
    <w:p w14:paraId="42373D7C" w14:textId="77777777" w:rsidR="00A6499A" w:rsidRDefault="00A6499A" w:rsidP="00BA5961"/>
  </w:endnote>
  <w:endnote w:type="continuationNotice" w:id="1">
    <w:p w14:paraId="11166D0B" w14:textId="77777777" w:rsidR="000B1BF2" w:rsidRDefault="000B1BF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F1C9F" w14:textId="77777777" w:rsidR="00031F94" w:rsidRPr="00031F94" w:rsidRDefault="00031F94" w:rsidP="00BA5961">
    <w:pPr>
      <w:pStyle w:val="Piedepgina"/>
    </w:pPr>
    <w:r w:rsidRPr="00031F94">
      <w:rPr>
        <w:lang w:val="es-ES"/>
      </w:rPr>
      <w:t xml:space="preserve">Página | </w:t>
    </w:r>
    <w:r w:rsidRPr="00031F94">
      <w:fldChar w:fldCharType="begin"/>
    </w:r>
    <w:r w:rsidRPr="00031F94">
      <w:instrText>PAGE   \* MERGEFORMAT</w:instrText>
    </w:r>
    <w:r w:rsidRPr="00031F94">
      <w:fldChar w:fldCharType="separate"/>
    </w:r>
    <w:r w:rsidR="00A352B9" w:rsidRPr="00A352B9">
      <w:rPr>
        <w:noProof/>
        <w:lang w:val="es-ES"/>
      </w:rPr>
      <w:t>14</w:t>
    </w:r>
    <w:r w:rsidRPr="00031F94">
      <w:fldChar w:fldCharType="end"/>
    </w:r>
    <w:r w:rsidRPr="00031F94">
      <w:rPr>
        <w:lang w:val="es-ES"/>
      </w:rPr>
      <w:t xml:space="preserve"> </w:t>
    </w:r>
  </w:p>
  <w:p w14:paraId="3599BD5B" w14:textId="77777777" w:rsidR="00031F94" w:rsidRPr="00031F94" w:rsidRDefault="00031F94" w:rsidP="00BA596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es-ES"/>
      </w:rPr>
      <w:id w:val="-1372144525"/>
      <w:docPartObj>
        <w:docPartGallery w:val="Page Numbers (Bottom of Page)"/>
        <w:docPartUnique/>
      </w:docPartObj>
    </w:sdtPr>
    <w:sdtEndPr>
      <w:rPr>
        <w:lang w:val="es-PA"/>
      </w:rPr>
    </w:sdtEndPr>
    <w:sdtContent>
      <w:p w14:paraId="424FCFA5" w14:textId="77777777" w:rsidR="00BC5F04" w:rsidRPr="00BC5F04" w:rsidRDefault="00BC5F04" w:rsidP="00BA5961">
        <w:pPr>
          <w:pStyle w:val="Piedepgina"/>
        </w:pPr>
        <w:r w:rsidRPr="00BC5F04">
          <w:rPr>
            <w:lang w:val="es-ES"/>
          </w:rPr>
          <w:t xml:space="preserve">Página | </w:t>
        </w:r>
        <w:r w:rsidRPr="00BC5F04">
          <w:fldChar w:fldCharType="begin"/>
        </w:r>
        <w:r w:rsidRPr="00BC5F04">
          <w:instrText>PAGE   \* MERGEFORMAT</w:instrText>
        </w:r>
        <w:r w:rsidRPr="00BC5F04">
          <w:fldChar w:fldCharType="separate"/>
        </w:r>
        <w:r w:rsidR="00A352B9" w:rsidRPr="00A352B9">
          <w:rPr>
            <w:noProof/>
            <w:lang w:val="es-ES"/>
          </w:rPr>
          <w:t>12</w:t>
        </w:r>
        <w:r w:rsidRPr="00BC5F04">
          <w:fldChar w:fldCharType="end"/>
        </w:r>
      </w:p>
    </w:sdtContent>
  </w:sdt>
  <w:p w14:paraId="0ADDC8F5" w14:textId="77777777" w:rsidR="000A515A" w:rsidRDefault="000A515A" w:rsidP="00BA596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0DF97" w14:textId="77777777" w:rsidR="00A6499A" w:rsidRDefault="00A6499A" w:rsidP="00BA5961">
      <w:r>
        <w:separator/>
      </w:r>
    </w:p>
    <w:p w14:paraId="63BEA27C" w14:textId="77777777" w:rsidR="00A6499A" w:rsidRDefault="00A6499A" w:rsidP="00BA5961"/>
  </w:footnote>
  <w:footnote w:type="continuationSeparator" w:id="0">
    <w:p w14:paraId="0C127FB1" w14:textId="77777777" w:rsidR="00A6499A" w:rsidRDefault="00A6499A" w:rsidP="00BA5961">
      <w:r>
        <w:continuationSeparator/>
      </w:r>
    </w:p>
    <w:p w14:paraId="3CB9676B" w14:textId="77777777" w:rsidR="00A6499A" w:rsidRDefault="00A6499A" w:rsidP="00BA5961"/>
  </w:footnote>
  <w:footnote w:type="continuationNotice" w:id="1">
    <w:p w14:paraId="4B7A7270" w14:textId="77777777" w:rsidR="000B1BF2" w:rsidRDefault="000B1BF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es-ES"/>
      </w:rPr>
      <w:id w:val="-1722274952"/>
      <w:docPartObj>
        <w:docPartGallery w:val="Page Numbers (Top of Page)"/>
        <w:docPartUnique/>
      </w:docPartObj>
    </w:sdtPr>
    <w:sdtEndPr>
      <w:rPr>
        <w:b/>
        <w:bCs/>
        <w:lang w:val="es-PA"/>
      </w:rPr>
    </w:sdtEndPr>
    <w:sdtContent>
      <w:p w14:paraId="777B2801" w14:textId="77777777" w:rsidR="00031F94" w:rsidRDefault="00031F94" w:rsidP="00BA5961">
        <w:pPr>
          <w:pStyle w:val="Encabezado"/>
          <w:rPr>
            <w:b/>
            <w:bCs/>
          </w:rPr>
        </w:pPr>
        <w:r>
          <w:rPr>
            <w:lang w:val="es-ES"/>
          </w:rPr>
          <w:tab/>
        </w:r>
        <w:r>
          <w:rPr>
            <w:lang w:val="es-ES"/>
          </w:rPr>
          <w:tab/>
        </w:r>
        <w:r>
          <w:rPr>
            <w:lang w:val="es-ES"/>
          </w:rPr>
          <w:tab/>
        </w:r>
        <w:r>
          <w:rPr>
            <w:lang w:val="es-ES"/>
          </w:rPr>
          <w:fldChar w:fldCharType="begin"/>
        </w:r>
        <w:r>
          <w:rPr>
            <w:lang w:val="es-ES"/>
          </w:rPr>
          <w:instrText xml:space="preserve"> STYLEREF  "Título 1"  \* MERGEFORMAT </w:instrText>
        </w:r>
        <w:r>
          <w:rPr>
            <w:lang w:val="es-ES"/>
          </w:rPr>
          <w:fldChar w:fldCharType="separate"/>
        </w:r>
        <w:r w:rsidR="0067098C">
          <w:rPr>
            <w:noProof/>
            <w:lang w:val="es-ES"/>
          </w:rPr>
          <w:t>RESUMEN</w:t>
        </w:r>
        <w:r>
          <w:rPr>
            <w:lang w:val="es-ES"/>
          </w:rPr>
          <w:fldChar w:fldCharType="end"/>
        </w:r>
      </w:p>
    </w:sdtContent>
  </w:sdt>
  <w:p w14:paraId="4ABAAF2A" w14:textId="77777777" w:rsidR="00031F94" w:rsidRDefault="00031F94" w:rsidP="00BA596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es-ES"/>
      </w:rPr>
      <w:id w:val="-898368020"/>
      <w:docPartObj>
        <w:docPartGallery w:val="Page Numbers (Top of Page)"/>
        <w:docPartUnique/>
      </w:docPartObj>
    </w:sdtPr>
    <w:sdtEndPr>
      <w:rPr>
        <w:b/>
        <w:bCs/>
        <w:lang w:val="es-PA"/>
      </w:rPr>
    </w:sdtEndPr>
    <w:sdtContent>
      <w:p w14:paraId="5AADD8B7" w14:textId="4FDE9DC4" w:rsidR="000E422F" w:rsidRDefault="002C7544" w:rsidP="002C7544">
        <w:pPr>
          <w:pStyle w:val="Encabezado"/>
          <w:jc w:val="right"/>
          <w:rPr>
            <w:b/>
            <w:bCs/>
          </w:rPr>
        </w:pPr>
        <w:r>
          <w:rPr>
            <w:lang w:val="es-ES"/>
          </w:rPr>
          <w:t>Pr</w:t>
        </w:r>
        <w:r w:rsidR="00465B20">
          <w:rPr>
            <w:lang w:val="es-ES"/>
          </w:rPr>
          <w:t>á</w:t>
        </w:r>
        <w:r>
          <w:rPr>
            <w:lang w:val="es-ES"/>
          </w:rPr>
          <w:t xml:space="preserve">ctica </w:t>
        </w:r>
        <w:r w:rsidR="00465B20">
          <w:rPr>
            <w:lang w:val="es-ES"/>
          </w:rPr>
          <w:t>de Laboratorio Open CA</w:t>
        </w:r>
      </w:p>
    </w:sdtContent>
  </w:sdt>
  <w:p w14:paraId="5A5FD818" w14:textId="77777777" w:rsidR="000E422F" w:rsidRPr="000E422F" w:rsidRDefault="000E422F" w:rsidP="00BA596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B6EAE"/>
    <w:multiLevelType w:val="hybridMultilevel"/>
    <w:tmpl w:val="941C6C4A"/>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 w15:restartNumberingAfterBreak="0">
    <w:nsid w:val="047646AA"/>
    <w:multiLevelType w:val="hybridMultilevel"/>
    <w:tmpl w:val="2E7EF660"/>
    <w:lvl w:ilvl="0" w:tplc="B128C26C">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 w15:restartNumberingAfterBreak="0">
    <w:nsid w:val="1DBC7F3A"/>
    <w:multiLevelType w:val="hybridMultilevel"/>
    <w:tmpl w:val="44027C28"/>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 w15:restartNumberingAfterBreak="0">
    <w:nsid w:val="1F2D4AC1"/>
    <w:multiLevelType w:val="hybridMultilevel"/>
    <w:tmpl w:val="56CAD49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2F23182B"/>
    <w:multiLevelType w:val="hybridMultilevel"/>
    <w:tmpl w:val="3BFC9710"/>
    <w:lvl w:ilvl="0" w:tplc="1B504946">
      <w:start w:val="1"/>
      <w:numFmt w:val="decimal"/>
      <w:lvlText w:val="%1."/>
      <w:lvlJc w:val="left"/>
      <w:pPr>
        <w:ind w:left="1314"/>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0B5AC724">
      <w:start w:val="1"/>
      <w:numFmt w:val="lowerLetter"/>
      <w:lvlText w:val="%2"/>
      <w:lvlJc w:val="left"/>
      <w:pPr>
        <w:ind w:left="20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CC2F01E">
      <w:start w:val="1"/>
      <w:numFmt w:val="lowerRoman"/>
      <w:lvlText w:val="%3"/>
      <w:lvlJc w:val="left"/>
      <w:pPr>
        <w:ind w:left="2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10BCA4">
      <w:start w:val="1"/>
      <w:numFmt w:val="decimal"/>
      <w:lvlText w:val="%4"/>
      <w:lvlJc w:val="left"/>
      <w:pPr>
        <w:ind w:left="3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7580D36">
      <w:start w:val="1"/>
      <w:numFmt w:val="lowerLetter"/>
      <w:lvlText w:val="%5"/>
      <w:lvlJc w:val="left"/>
      <w:pPr>
        <w:ind w:left="4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5C27F0">
      <w:start w:val="1"/>
      <w:numFmt w:val="lowerRoman"/>
      <w:lvlText w:val="%6"/>
      <w:lvlJc w:val="left"/>
      <w:pPr>
        <w:ind w:left="4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11653CA">
      <w:start w:val="1"/>
      <w:numFmt w:val="decimal"/>
      <w:lvlText w:val="%7"/>
      <w:lvlJc w:val="left"/>
      <w:pPr>
        <w:ind w:left="5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9788128">
      <w:start w:val="1"/>
      <w:numFmt w:val="lowerLetter"/>
      <w:lvlText w:val="%8"/>
      <w:lvlJc w:val="left"/>
      <w:pPr>
        <w:ind w:left="6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F5E5F04">
      <w:start w:val="1"/>
      <w:numFmt w:val="lowerRoman"/>
      <w:lvlText w:val="%9"/>
      <w:lvlJc w:val="left"/>
      <w:pPr>
        <w:ind w:left="7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CC76AEE"/>
    <w:multiLevelType w:val="multilevel"/>
    <w:tmpl w:val="1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C691524"/>
    <w:multiLevelType w:val="hybridMultilevel"/>
    <w:tmpl w:val="56CAD49C"/>
    <w:lvl w:ilvl="0" w:tplc="180A000F">
      <w:start w:val="1"/>
      <w:numFmt w:val="decimal"/>
      <w:lvlText w:val="%1."/>
      <w:lvlJc w:val="left"/>
      <w:pPr>
        <w:ind w:left="1080" w:hanging="360"/>
      </w:pPr>
    </w:lvl>
    <w:lvl w:ilvl="1" w:tplc="180A0019" w:tentative="1">
      <w:start w:val="1"/>
      <w:numFmt w:val="lowerLetter"/>
      <w:lvlText w:val="%2."/>
      <w:lvlJc w:val="left"/>
      <w:pPr>
        <w:ind w:left="1800" w:hanging="360"/>
      </w:pPr>
    </w:lvl>
    <w:lvl w:ilvl="2" w:tplc="180A001B" w:tentative="1">
      <w:start w:val="1"/>
      <w:numFmt w:val="lowerRoman"/>
      <w:lvlText w:val="%3."/>
      <w:lvlJc w:val="right"/>
      <w:pPr>
        <w:ind w:left="2520" w:hanging="180"/>
      </w:pPr>
    </w:lvl>
    <w:lvl w:ilvl="3" w:tplc="180A000F" w:tentative="1">
      <w:start w:val="1"/>
      <w:numFmt w:val="decimal"/>
      <w:lvlText w:val="%4."/>
      <w:lvlJc w:val="left"/>
      <w:pPr>
        <w:ind w:left="3240" w:hanging="360"/>
      </w:pPr>
    </w:lvl>
    <w:lvl w:ilvl="4" w:tplc="180A0019" w:tentative="1">
      <w:start w:val="1"/>
      <w:numFmt w:val="lowerLetter"/>
      <w:lvlText w:val="%5."/>
      <w:lvlJc w:val="left"/>
      <w:pPr>
        <w:ind w:left="3960" w:hanging="360"/>
      </w:pPr>
    </w:lvl>
    <w:lvl w:ilvl="5" w:tplc="180A001B" w:tentative="1">
      <w:start w:val="1"/>
      <w:numFmt w:val="lowerRoman"/>
      <w:lvlText w:val="%6."/>
      <w:lvlJc w:val="right"/>
      <w:pPr>
        <w:ind w:left="4680" w:hanging="180"/>
      </w:pPr>
    </w:lvl>
    <w:lvl w:ilvl="6" w:tplc="180A000F" w:tentative="1">
      <w:start w:val="1"/>
      <w:numFmt w:val="decimal"/>
      <w:lvlText w:val="%7."/>
      <w:lvlJc w:val="left"/>
      <w:pPr>
        <w:ind w:left="5400" w:hanging="360"/>
      </w:pPr>
    </w:lvl>
    <w:lvl w:ilvl="7" w:tplc="180A0019" w:tentative="1">
      <w:start w:val="1"/>
      <w:numFmt w:val="lowerLetter"/>
      <w:lvlText w:val="%8."/>
      <w:lvlJc w:val="left"/>
      <w:pPr>
        <w:ind w:left="6120" w:hanging="360"/>
      </w:pPr>
    </w:lvl>
    <w:lvl w:ilvl="8" w:tplc="180A001B" w:tentative="1">
      <w:start w:val="1"/>
      <w:numFmt w:val="lowerRoman"/>
      <w:lvlText w:val="%9."/>
      <w:lvlJc w:val="right"/>
      <w:pPr>
        <w:ind w:left="6840" w:hanging="180"/>
      </w:pPr>
    </w:lvl>
  </w:abstractNum>
  <w:abstractNum w:abstractNumId="7" w15:restartNumberingAfterBreak="0">
    <w:nsid w:val="6A576656"/>
    <w:multiLevelType w:val="multilevel"/>
    <w:tmpl w:val="E640E1EA"/>
    <w:lvl w:ilvl="0">
      <w:start w:val="1"/>
      <w:numFmt w:val="decimal"/>
      <w:pStyle w:val="Ttulo2"/>
      <w:lvlText w:val="%1."/>
      <w:lvlJc w:val="left"/>
      <w:pPr>
        <w:ind w:left="360" w:hanging="360"/>
      </w:pPr>
    </w:lvl>
    <w:lvl w:ilvl="1">
      <w:start w:val="1"/>
      <w:numFmt w:val="decimal"/>
      <w:pStyle w:val="Ttulo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42A2EDE"/>
    <w:multiLevelType w:val="hybridMultilevel"/>
    <w:tmpl w:val="5CB607F4"/>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num w:numId="1" w16cid:durableId="191263010">
    <w:abstractNumId w:val="7"/>
  </w:num>
  <w:num w:numId="2" w16cid:durableId="652833914">
    <w:abstractNumId w:val="0"/>
  </w:num>
  <w:num w:numId="3" w16cid:durableId="806700802">
    <w:abstractNumId w:val="8"/>
  </w:num>
  <w:num w:numId="4" w16cid:durableId="1147278717">
    <w:abstractNumId w:val="2"/>
  </w:num>
  <w:num w:numId="5" w16cid:durableId="16976316">
    <w:abstractNumId w:val="4"/>
  </w:num>
  <w:num w:numId="6" w16cid:durableId="372388679">
    <w:abstractNumId w:val="1"/>
  </w:num>
  <w:num w:numId="7" w16cid:durableId="108010419">
    <w:abstractNumId w:val="6"/>
  </w:num>
  <w:num w:numId="8" w16cid:durableId="590311413">
    <w:abstractNumId w:val="3"/>
  </w:num>
  <w:num w:numId="9" w16cid:durableId="10250580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attachedTemplate r:id="rId1"/>
  <w:revisionView w:inkAnnotation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98C"/>
    <w:rsid w:val="00010A84"/>
    <w:rsid w:val="00031F94"/>
    <w:rsid w:val="0003459E"/>
    <w:rsid w:val="0005172A"/>
    <w:rsid w:val="000534C6"/>
    <w:rsid w:val="00091BB0"/>
    <w:rsid w:val="00093585"/>
    <w:rsid w:val="000A515A"/>
    <w:rsid w:val="000B1BF2"/>
    <w:rsid w:val="000C15BD"/>
    <w:rsid w:val="000C2200"/>
    <w:rsid w:val="000D53E4"/>
    <w:rsid w:val="000E422F"/>
    <w:rsid w:val="000E7DFA"/>
    <w:rsid w:val="001033B4"/>
    <w:rsid w:val="001161B2"/>
    <w:rsid w:val="00134EE6"/>
    <w:rsid w:val="00164B21"/>
    <w:rsid w:val="001653DE"/>
    <w:rsid w:val="00173249"/>
    <w:rsid w:val="001A3187"/>
    <w:rsid w:val="001A784B"/>
    <w:rsid w:val="001B72F9"/>
    <w:rsid w:val="001D4289"/>
    <w:rsid w:val="00206346"/>
    <w:rsid w:val="00215071"/>
    <w:rsid w:val="002436FA"/>
    <w:rsid w:val="00246E6F"/>
    <w:rsid w:val="002546E1"/>
    <w:rsid w:val="002634A2"/>
    <w:rsid w:val="002756C9"/>
    <w:rsid w:val="002C7544"/>
    <w:rsid w:val="002E5DFE"/>
    <w:rsid w:val="003069D3"/>
    <w:rsid w:val="00316F15"/>
    <w:rsid w:val="00344B03"/>
    <w:rsid w:val="00355642"/>
    <w:rsid w:val="00393D64"/>
    <w:rsid w:val="003D51DA"/>
    <w:rsid w:val="00416B54"/>
    <w:rsid w:val="00427C0C"/>
    <w:rsid w:val="00447C9D"/>
    <w:rsid w:val="0045443C"/>
    <w:rsid w:val="00465B20"/>
    <w:rsid w:val="00474716"/>
    <w:rsid w:val="004C15CF"/>
    <w:rsid w:val="004C1BC7"/>
    <w:rsid w:val="004F7F9B"/>
    <w:rsid w:val="00524894"/>
    <w:rsid w:val="00541D7D"/>
    <w:rsid w:val="00573558"/>
    <w:rsid w:val="005A00E0"/>
    <w:rsid w:val="005C4B9A"/>
    <w:rsid w:val="005E544D"/>
    <w:rsid w:val="005E77B7"/>
    <w:rsid w:val="005F4A8C"/>
    <w:rsid w:val="0061086F"/>
    <w:rsid w:val="00636BB2"/>
    <w:rsid w:val="00644997"/>
    <w:rsid w:val="006518B6"/>
    <w:rsid w:val="00667344"/>
    <w:rsid w:val="0067098C"/>
    <w:rsid w:val="0068407A"/>
    <w:rsid w:val="006A6668"/>
    <w:rsid w:val="006B4D6B"/>
    <w:rsid w:val="00702ADE"/>
    <w:rsid w:val="00721AE4"/>
    <w:rsid w:val="0072760D"/>
    <w:rsid w:val="00754868"/>
    <w:rsid w:val="00757C20"/>
    <w:rsid w:val="007965B5"/>
    <w:rsid w:val="007B37CF"/>
    <w:rsid w:val="007E6281"/>
    <w:rsid w:val="007E74C7"/>
    <w:rsid w:val="00825220"/>
    <w:rsid w:val="00836CF9"/>
    <w:rsid w:val="00837C22"/>
    <w:rsid w:val="00846505"/>
    <w:rsid w:val="0084715D"/>
    <w:rsid w:val="00867314"/>
    <w:rsid w:val="00873E77"/>
    <w:rsid w:val="008776FF"/>
    <w:rsid w:val="00885041"/>
    <w:rsid w:val="008A09A3"/>
    <w:rsid w:val="008A3589"/>
    <w:rsid w:val="008B0B2A"/>
    <w:rsid w:val="008D02E6"/>
    <w:rsid w:val="00912710"/>
    <w:rsid w:val="00913589"/>
    <w:rsid w:val="00932408"/>
    <w:rsid w:val="00953956"/>
    <w:rsid w:val="00983C94"/>
    <w:rsid w:val="009A2ED1"/>
    <w:rsid w:val="009A76E6"/>
    <w:rsid w:val="009B0263"/>
    <w:rsid w:val="009B508D"/>
    <w:rsid w:val="009C4196"/>
    <w:rsid w:val="009C6E93"/>
    <w:rsid w:val="009D287A"/>
    <w:rsid w:val="009E3F2D"/>
    <w:rsid w:val="009E5367"/>
    <w:rsid w:val="00A042C8"/>
    <w:rsid w:val="00A132B6"/>
    <w:rsid w:val="00A24629"/>
    <w:rsid w:val="00A25C58"/>
    <w:rsid w:val="00A352B9"/>
    <w:rsid w:val="00A361A0"/>
    <w:rsid w:val="00A43A23"/>
    <w:rsid w:val="00A55377"/>
    <w:rsid w:val="00A6499A"/>
    <w:rsid w:val="00A70E46"/>
    <w:rsid w:val="00A81A1B"/>
    <w:rsid w:val="00A84784"/>
    <w:rsid w:val="00AA7757"/>
    <w:rsid w:val="00AB358B"/>
    <w:rsid w:val="00AC7ADD"/>
    <w:rsid w:val="00AE7641"/>
    <w:rsid w:val="00B00AD7"/>
    <w:rsid w:val="00B13099"/>
    <w:rsid w:val="00B163E7"/>
    <w:rsid w:val="00B40F6C"/>
    <w:rsid w:val="00B4752E"/>
    <w:rsid w:val="00B67904"/>
    <w:rsid w:val="00B722B4"/>
    <w:rsid w:val="00B85343"/>
    <w:rsid w:val="00BA5961"/>
    <w:rsid w:val="00BC5F04"/>
    <w:rsid w:val="00C22DF9"/>
    <w:rsid w:val="00C51A9E"/>
    <w:rsid w:val="00C56B1D"/>
    <w:rsid w:val="00C753AD"/>
    <w:rsid w:val="00CC2F4D"/>
    <w:rsid w:val="00CC4F25"/>
    <w:rsid w:val="00CD0BD9"/>
    <w:rsid w:val="00D05B03"/>
    <w:rsid w:val="00D337B1"/>
    <w:rsid w:val="00D355C7"/>
    <w:rsid w:val="00D40A8A"/>
    <w:rsid w:val="00D65BEF"/>
    <w:rsid w:val="00D81D68"/>
    <w:rsid w:val="00DE56AD"/>
    <w:rsid w:val="00DE78F4"/>
    <w:rsid w:val="00E00EA9"/>
    <w:rsid w:val="00E15690"/>
    <w:rsid w:val="00E20213"/>
    <w:rsid w:val="00E20382"/>
    <w:rsid w:val="00E4743C"/>
    <w:rsid w:val="00E52CEA"/>
    <w:rsid w:val="00E55DEC"/>
    <w:rsid w:val="00E7514F"/>
    <w:rsid w:val="00E877ED"/>
    <w:rsid w:val="00E944BC"/>
    <w:rsid w:val="00E96AD6"/>
    <w:rsid w:val="00EC74D4"/>
    <w:rsid w:val="00EF5009"/>
    <w:rsid w:val="00F11AB6"/>
    <w:rsid w:val="00F150C6"/>
    <w:rsid w:val="00F23EED"/>
    <w:rsid w:val="00F33509"/>
    <w:rsid w:val="00F379ED"/>
    <w:rsid w:val="00F62F7A"/>
    <w:rsid w:val="00F64B3C"/>
    <w:rsid w:val="00F747F3"/>
    <w:rsid w:val="00FD58A8"/>
    <w:rsid w:val="60187904"/>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9C356B"/>
  <w15:chartTrackingRefBased/>
  <w15:docId w15:val="{6225FC28-A746-4CB2-BAFA-65F4405CF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5961"/>
    <w:pPr>
      <w:spacing w:line="360" w:lineRule="auto"/>
      <w:jc w:val="both"/>
    </w:pPr>
    <w:rPr>
      <w:rFonts w:ascii="Arial" w:hAnsi="Arial" w:cs="Arial"/>
      <w:sz w:val="24"/>
      <w:szCs w:val="24"/>
    </w:rPr>
  </w:style>
  <w:style w:type="paragraph" w:styleId="Ttulo1">
    <w:name w:val="heading 1"/>
    <w:basedOn w:val="Ttulo"/>
    <w:next w:val="Normal"/>
    <w:link w:val="Ttulo1Car"/>
    <w:uiPriority w:val="9"/>
    <w:qFormat/>
    <w:rsid w:val="000E422F"/>
    <w:pPr>
      <w:outlineLvl w:val="0"/>
    </w:pPr>
    <w:rPr>
      <w:b/>
    </w:rPr>
  </w:style>
  <w:style w:type="paragraph" w:styleId="Ttulo2">
    <w:name w:val="heading 2"/>
    <w:basedOn w:val="Prrafodelista"/>
    <w:next w:val="Normal"/>
    <w:link w:val="Ttulo2Car"/>
    <w:uiPriority w:val="9"/>
    <w:unhideWhenUsed/>
    <w:qFormat/>
    <w:rsid w:val="00A132B6"/>
    <w:pPr>
      <w:numPr>
        <w:numId w:val="1"/>
      </w:numPr>
      <w:outlineLvl w:val="1"/>
    </w:pPr>
    <w:rPr>
      <w:b/>
      <w:sz w:val="28"/>
    </w:rPr>
  </w:style>
  <w:style w:type="paragraph" w:styleId="Ttulo3">
    <w:name w:val="heading 3"/>
    <w:basedOn w:val="Prrafodelista"/>
    <w:next w:val="Normal"/>
    <w:link w:val="Ttulo3Car"/>
    <w:uiPriority w:val="9"/>
    <w:unhideWhenUsed/>
    <w:qFormat/>
    <w:rsid w:val="00A132B6"/>
    <w:pPr>
      <w:numPr>
        <w:ilvl w:val="1"/>
        <w:numId w:val="1"/>
      </w:numPr>
      <w:tabs>
        <w:tab w:val="left" w:pos="851"/>
      </w:tabs>
      <w:outlineLvl w:val="2"/>
    </w:pPr>
    <w:rPr>
      <w:b/>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A51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A515A"/>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0A515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A515A"/>
  </w:style>
  <w:style w:type="paragraph" w:styleId="Piedepgina">
    <w:name w:val="footer"/>
    <w:basedOn w:val="Normal"/>
    <w:link w:val="PiedepginaCar"/>
    <w:uiPriority w:val="99"/>
    <w:unhideWhenUsed/>
    <w:rsid w:val="000A515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A515A"/>
  </w:style>
  <w:style w:type="character" w:customStyle="1" w:styleId="Ttulo1Car">
    <w:name w:val="Título 1 Car"/>
    <w:basedOn w:val="Fuentedeprrafopredeter"/>
    <w:link w:val="Ttulo1"/>
    <w:uiPriority w:val="9"/>
    <w:rsid w:val="000E422F"/>
    <w:rPr>
      <w:rFonts w:asciiTheme="majorHAnsi" w:eastAsiaTheme="majorEastAsia" w:hAnsiTheme="majorHAnsi" w:cstheme="majorBidi"/>
      <w:b/>
      <w:spacing w:val="-10"/>
      <w:kern w:val="28"/>
      <w:sz w:val="56"/>
      <w:szCs w:val="56"/>
    </w:rPr>
  </w:style>
  <w:style w:type="paragraph" w:styleId="Prrafodelista">
    <w:name w:val="List Paragraph"/>
    <w:basedOn w:val="Normal"/>
    <w:uiPriority w:val="34"/>
    <w:qFormat/>
    <w:rsid w:val="00A132B6"/>
    <w:pPr>
      <w:ind w:left="720"/>
      <w:contextualSpacing/>
    </w:pPr>
  </w:style>
  <w:style w:type="character" w:customStyle="1" w:styleId="Ttulo2Car">
    <w:name w:val="Título 2 Car"/>
    <w:basedOn w:val="Fuentedeprrafopredeter"/>
    <w:link w:val="Ttulo2"/>
    <w:uiPriority w:val="9"/>
    <w:rsid w:val="00A132B6"/>
    <w:rPr>
      <w:rFonts w:ascii="Arial" w:hAnsi="Arial" w:cs="Arial"/>
      <w:b/>
      <w:sz w:val="28"/>
      <w:szCs w:val="24"/>
    </w:rPr>
  </w:style>
  <w:style w:type="character" w:customStyle="1" w:styleId="Ttulo3Car">
    <w:name w:val="Título 3 Car"/>
    <w:basedOn w:val="Fuentedeprrafopredeter"/>
    <w:link w:val="Ttulo3"/>
    <w:uiPriority w:val="9"/>
    <w:rsid w:val="00A132B6"/>
    <w:rPr>
      <w:rFonts w:ascii="Arial" w:hAnsi="Arial" w:cs="Arial"/>
      <w:b/>
      <w:sz w:val="28"/>
      <w:szCs w:val="24"/>
    </w:rPr>
  </w:style>
  <w:style w:type="paragraph" w:styleId="Descripcin">
    <w:name w:val="caption"/>
    <w:basedOn w:val="Normal"/>
    <w:next w:val="Normal"/>
    <w:uiPriority w:val="35"/>
    <w:unhideWhenUsed/>
    <w:qFormat/>
    <w:rsid w:val="00E96AD6"/>
    <w:pPr>
      <w:spacing w:after="200" w:line="240" w:lineRule="auto"/>
    </w:pPr>
    <w:rPr>
      <w:i/>
      <w:iCs/>
      <w:color w:val="44546A" w:themeColor="text2"/>
      <w:sz w:val="18"/>
      <w:szCs w:val="18"/>
    </w:rPr>
  </w:style>
  <w:style w:type="table" w:styleId="Tablaconcuadrcula">
    <w:name w:val="Table Grid"/>
    <w:basedOn w:val="Tablanormal"/>
    <w:uiPriority w:val="39"/>
    <w:rsid w:val="00B40F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B40F6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tuloTDC">
    <w:name w:val="TOC Heading"/>
    <w:basedOn w:val="Ttulo1"/>
    <w:next w:val="Normal"/>
    <w:uiPriority w:val="39"/>
    <w:unhideWhenUsed/>
    <w:qFormat/>
    <w:rsid w:val="00B40F6C"/>
    <w:pPr>
      <w:keepNext/>
      <w:keepLines/>
      <w:spacing w:before="240" w:line="259" w:lineRule="auto"/>
      <w:contextualSpacing w:val="0"/>
      <w:outlineLvl w:val="9"/>
    </w:pPr>
    <w:rPr>
      <w:b w:val="0"/>
      <w:color w:val="2E74B5" w:themeColor="accent1" w:themeShade="BF"/>
      <w:spacing w:val="0"/>
      <w:kern w:val="0"/>
      <w:sz w:val="32"/>
      <w:szCs w:val="32"/>
      <w:lang w:eastAsia="es-PA"/>
    </w:rPr>
  </w:style>
  <w:style w:type="paragraph" w:styleId="TDC1">
    <w:name w:val="toc 1"/>
    <w:basedOn w:val="Normal"/>
    <w:next w:val="Normal"/>
    <w:autoRedefine/>
    <w:uiPriority w:val="39"/>
    <w:unhideWhenUsed/>
    <w:rsid w:val="00B40F6C"/>
    <w:pPr>
      <w:spacing w:after="100"/>
    </w:pPr>
  </w:style>
  <w:style w:type="paragraph" w:styleId="TDC2">
    <w:name w:val="toc 2"/>
    <w:basedOn w:val="Normal"/>
    <w:next w:val="Normal"/>
    <w:autoRedefine/>
    <w:uiPriority w:val="39"/>
    <w:unhideWhenUsed/>
    <w:rsid w:val="00B40F6C"/>
    <w:pPr>
      <w:spacing w:after="100"/>
      <w:ind w:left="220"/>
    </w:pPr>
  </w:style>
  <w:style w:type="paragraph" w:styleId="TDC3">
    <w:name w:val="toc 3"/>
    <w:basedOn w:val="Normal"/>
    <w:next w:val="Normal"/>
    <w:autoRedefine/>
    <w:uiPriority w:val="39"/>
    <w:unhideWhenUsed/>
    <w:rsid w:val="00B40F6C"/>
    <w:pPr>
      <w:spacing w:after="100"/>
      <w:ind w:left="440"/>
    </w:pPr>
  </w:style>
  <w:style w:type="character" w:styleId="Hipervnculo">
    <w:name w:val="Hyperlink"/>
    <w:basedOn w:val="Fuentedeprrafopredeter"/>
    <w:uiPriority w:val="99"/>
    <w:unhideWhenUsed/>
    <w:rsid w:val="00B40F6C"/>
    <w:rPr>
      <w:color w:val="0563C1" w:themeColor="hyperlink"/>
      <w:u w:val="single"/>
    </w:rPr>
  </w:style>
  <w:style w:type="paragraph" w:styleId="Bibliografa">
    <w:name w:val="Bibliography"/>
    <w:basedOn w:val="Normal"/>
    <w:next w:val="Normal"/>
    <w:uiPriority w:val="37"/>
    <w:unhideWhenUsed/>
    <w:rsid w:val="00DE56AD"/>
  </w:style>
  <w:style w:type="character" w:styleId="Refdecomentario">
    <w:name w:val="annotation reference"/>
    <w:basedOn w:val="Fuentedeprrafopredeter"/>
    <w:uiPriority w:val="99"/>
    <w:semiHidden/>
    <w:unhideWhenUsed/>
    <w:rsid w:val="00DE56AD"/>
    <w:rPr>
      <w:sz w:val="16"/>
      <w:szCs w:val="16"/>
    </w:rPr>
  </w:style>
  <w:style w:type="paragraph" w:styleId="Textocomentario">
    <w:name w:val="annotation text"/>
    <w:basedOn w:val="Normal"/>
    <w:link w:val="TextocomentarioCar"/>
    <w:uiPriority w:val="99"/>
    <w:semiHidden/>
    <w:unhideWhenUsed/>
    <w:rsid w:val="00DE56A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E56AD"/>
    <w:rPr>
      <w:sz w:val="20"/>
      <w:szCs w:val="20"/>
    </w:rPr>
  </w:style>
  <w:style w:type="paragraph" w:styleId="Asuntodelcomentario">
    <w:name w:val="annotation subject"/>
    <w:basedOn w:val="Textocomentario"/>
    <w:next w:val="Textocomentario"/>
    <w:link w:val="AsuntodelcomentarioCar"/>
    <w:uiPriority w:val="99"/>
    <w:semiHidden/>
    <w:unhideWhenUsed/>
    <w:rsid w:val="00DE56AD"/>
    <w:rPr>
      <w:b/>
      <w:bCs/>
    </w:rPr>
  </w:style>
  <w:style w:type="character" w:customStyle="1" w:styleId="AsuntodelcomentarioCar">
    <w:name w:val="Asunto del comentario Car"/>
    <w:basedOn w:val="TextocomentarioCar"/>
    <w:link w:val="Asuntodelcomentario"/>
    <w:uiPriority w:val="99"/>
    <w:semiHidden/>
    <w:rsid w:val="00DE56AD"/>
    <w:rPr>
      <w:b/>
      <w:bCs/>
      <w:sz w:val="20"/>
      <w:szCs w:val="20"/>
    </w:rPr>
  </w:style>
  <w:style w:type="paragraph" w:styleId="Textodeglobo">
    <w:name w:val="Balloon Text"/>
    <w:basedOn w:val="Normal"/>
    <w:link w:val="TextodegloboCar"/>
    <w:uiPriority w:val="99"/>
    <w:semiHidden/>
    <w:unhideWhenUsed/>
    <w:rsid w:val="00DE56A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E56AD"/>
    <w:rPr>
      <w:rFonts w:ascii="Segoe UI" w:hAnsi="Segoe UI" w:cs="Segoe UI"/>
      <w:sz w:val="18"/>
      <w:szCs w:val="18"/>
    </w:rPr>
  </w:style>
  <w:style w:type="character" w:styleId="Mencinsinresolver">
    <w:name w:val="Unresolved Mention"/>
    <w:basedOn w:val="Fuentedeprrafopredeter"/>
    <w:uiPriority w:val="99"/>
    <w:semiHidden/>
    <w:unhideWhenUsed/>
    <w:rsid w:val="00AB35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849403">
      <w:bodyDiv w:val="1"/>
      <w:marLeft w:val="0"/>
      <w:marRight w:val="0"/>
      <w:marTop w:val="0"/>
      <w:marBottom w:val="0"/>
      <w:divBdr>
        <w:top w:val="none" w:sz="0" w:space="0" w:color="auto"/>
        <w:left w:val="none" w:sz="0" w:space="0" w:color="auto"/>
        <w:bottom w:val="none" w:sz="0" w:space="0" w:color="auto"/>
        <w:right w:val="none" w:sz="0" w:space="0" w:color="auto"/>
      </w:divBdr>
    </w:div>
    <w:div w:id="241259489">
      <w:bodyDiv w:val="1"/>
      <w:marLeft w:val="0"/>
      <w:marRight w:val="0"/>
      <w:marTop w:val="0"/>
      <w:marBottom w:val="0"/>
      <w:divBdr>
        <w:top w:val="none" w:sz="0" w:space="0" w:color="auto"/>
        <w:left w:val="none" w:sz="0" w:space="0" w:color="auto"/>
        <w:bottom w:val="none" w:sz="0" w:space="0" w:color="auto"/>
        <w:right w:val="none" w:sz="0" w:space="0" w:color="auto"/>
      </w:divBdr>
    </w:div>
    <w:div w:id="446118926">
      <w:bodyDiv w:val="1"/>
      <w:marLeft w:val="0"/>
      <w:marRight w:val="0"/>
      <w:marTop w:val="0"/>
      <w:marBottom w:val="0"/>
      <w:divBdr>
        <w:top w:val="none" w:sz="0" w:space="0" w:color="auto"/>
        <w:left w:val="none" w:sz="0" w:space="0" w:color="auto"/>
        <w:bottom w:val="none" w:sz="0" w:space="0" w:color="auto"/>
        <w:right w:val="none" w:sz="0" w:space="0" w:color="auto"/>
      </w:divBdr>
    </w:div>
    <w:div w:id="716317437">
      <w:bodyDiv w:val="1"/>
      <w:marLeft w:val="0"/>
      <w:marRight w:val="0"/>
      <w:marTop w:val="0"/>
      <w:marBottom w:val="0"/>
      <w:divBdr>
        <w:top w:val="none" w:sz="0" w:space="0" w:color="auto"/>
        <w:left w:val="none" w:sz="0" w:space="0" w:color="auto"/>
        <w:bottom w:val="none" w:sz="0" w:space="0" w:color="auto"/>
        <w:right w:val="none" w:sz="0" w:space="0" w:color="auto"/>
      </w:divBdr>
    </w:div>
    <w:div w:id="719399970">
      <w:bodyDiv w:val="1"/>
      <w:marLeft w:val="0"/>
      <w:marRight w:val="0"/>
      <w:marTop w:val="0"/>
      <w:marBottom w:val="0"/>
      <w:divBdr>
        <w:top w:val="none" w:sz="0" w:space="0" w:color="auto"/>
        <w:left w:val="none" w:sz="0" w:space="0" w:color="auto"/>
        <w:bottom w:val="none" w:sz="0" w:space="0" w:color="auto"/>
        <w:right w:val="none" w:sz="0" w:space="0" w:color="auto"/>
      </w:divBdr>
    </w:div>
    <w:div w:id="892929372">
      <w:bodyDiv w:val="1"/>
      <w:marLeft w:val="0"/>
      <w:marRight w:val="0"/>
      <w:marTop w:val="0"/>
      <w:marBottom w:val="0"/>
      <w:divBdr>
        <w:top w:val="none" w:sz="0" w:space="0" w:color="auto"/>
        <w:left w:val="none" w:sz="0" w:space="0" w:color="auto"/>
        <w:bottom w:val="none" w:sz="0" w:space="0" w:color="auto"/>
        <w:right w:val="none" w:sz="0" w:space="0" w:color="auto"/>
      </w:divBdr>
    </w:div>
    <w:div w:id="1005016648">
      <w:bodyDiv w:val="1"/>
      <w:marLeft w:val="0"/>
      <w:marRight w:val="0"/>
      <w:marTop w:val="0"/>
      <w:marBottom w:val="0"/>
      <w:divBdr>
        <w:top w:val="none" w:sz="0" w:space="0" w:color="auto"/>
        <w:left w:val="none" w:sz="0" w:space="0" w:color="auto"/>
        <w:bottom w:val="none" w:sz="0" w:space="0" w:color="auto"/>
        <w:right w:val="none" w:sz="0" w:space="0" w:color="auto"/>
      </w:divBdr>
    </w:div>
    <w:div w:id="1067068735">
      <w:bodyDiv w:val="1"/>
      <w:marLeft w:val="0"/>
      <w:marRight w:val="0"/>
      <w:marTop w:val="0"/>
      <w:marBottom w:val="0"/>
      <w:divBdr>
        <w:top w:val="none" w:sz="0" w:space="0" w:color="auto"/>
        <w:left w:val="none" w:sz="0" w:space="0" w:color="auto"/>
        <w:bottom w:val="none" w:sz="0" w:space="0" w:color="auto"/>
        <w:right w:val="none" w:sz="0" w:space="0" w:color="auto"/>
      </w:divBdr>
    </w:div>
    <w:div w:id="1116287814">
      <w:bodyDiv w:val="1"/>
      <w:marLeft w:val="0"/>
      <w:marRight w:val="0"/>
      <w:marTop w:val="0"/>
      <w:marBottom w:val="0"/>
      <w:divBdr>
        <w:top w:val="none" w:sz="0" w:space="0" w:color="auto"/>
        <w:left w:val="none" w:sz="0" w:space="0" w:color="auto"/>
        <w:bottom w:val="none" w:sz="0" w:space="0" w:color="auto"/>
        <w:right w:val="none" w:sz="0" w:space="0" w:color="auto"/>
      </w:divBdr>
    </w:div>
    <w:div w:id="1230724060">
      <w:bodyDiv w:val="1"/>
      <w:marLeft w:val="0"/>
      <w:marRight w:val="0"/>
      <w:marTop w:val="0"/>
      <w:marBottom w:val="0"/>
      <w:divBdr>
        <w:top w:val="none" w:sz="0" w:space="0" w:color="auto"/>
        <w:left w:val="none" w:sz="0" w:space="0" w:color="auto"/>
        <w:bottom w:val="none" w:sz="0" w:space="0" w:color="auto"/>
        <w:right w:val="none" w:sz="0" w:space="0" w:color="auto"/>
      </w:divBdr>
    </w:div>
    <w:div w:id="1248923174">
      <w:bodyDiv w:val="1"/>
      <w:marLeft w:val="0"/>
      <w:marRight w:val="0"/>
      <w:marTop w:val="0"/>
      <w:marBottom w:val="0"/>
      <w:divBdr>
        <w:top w:val="none" w:sz="0" w:space="0" w:color="auto"/>
        <w:left w:val="none" w:sz="0" w:space="0" w:color="auto"/>
        <w:bottom w:val="none" w:sz="0" w:space="0" w:color="auto"/>
        <w:right w:val="none" w:sz="0" w:space="0" w:color="auto"/>
      </w:divBdr>
    </w:div>
    <w:div w:id="1250772190">
      <w:bodyDiv w:val="1"/>
      <w:marLeft w:val="0"/>
      <w:marRight w:val="0"/>
      <w:marTop w:val="0"/>
      <w:marBottom w:val="0"/>
      <w:divBdr>
        <w:top w:val="none" w:sz="0" w:space="0" w:color="auto"/>
        <w:left w:val="none" w:sz="0" w:space="0" w:color="auto"/>
        <w:bottom w:val="none" w:sz="0" w:space="0" w:color="auto"/>
        <w:right w:val="none" w:sz="0" w:space="0" w:color="auto"/>
      </w:divBdr>
    </w:div>
    <w:div w:id="1572815092">
      <w:bodyDiv w:val="1"/>
      <w:marLeft w:val="0"/>
      <w:marRight w:val="0"/>
      <w:marTop w:val="0"/>
      <w:marBottom w:val="0"/>
      <w:divBdr>
        <w:top w:val="none" w:sz="0" w:space="0" w:color="auto"/>
        <w:left w:val="none" w:sz="0" w:space="0" w:color="auto"/>
        <w:bottom w:val="none" w:sz="0" w:space="0" w:color="auto"/>
        <w:right w:val="none" w:sz="0" w:space="0" w:color="auto"/>
      </w:divBdr>
    </w:div>
    <w:div w:id="1620986204">
      <w:bodyDiv w:val="1"/>
      <w:marLeft w:val="0"/>
      <w:marRight w:val="0"/>
      <w:marTop w:val="0"/>
      <w:marBottom w:val="0"/>
      <w:divBdr>
        <w:top w:val="none" w:sz="0" w:space="0" w:color="auto"/>
        <w:left w:val="none" w:sz="0" w:space="0" w:color="auto"/>
        <w:bottom w:val="none" w:sz="0" w:space="0" w:color="auto"/>
        <w:right w:val="none" w:sz="0" w:space="0" w:color="auto"/>
      </w:divBdr>
    </w:div>
    <w:div w:id="1673604205">
      <w:bodyDiv w:val="1"/>
      <w:marLeft w:val="0"/>
      <w:marRight w:val="0"/>
      <w:marTop w:val="0"/>
      <w:marBottom w:val="0"/>
      <w:divBdr>
        <w:top w:val="none" w:sz="0" w:space="0" w:color="auto"/>
        <w:left w:val="none" w:sz="0" w:space="0" w:color="auto"/>
        <w:bottom w:val="none" w:sz="0" w:space="0" w:color="auto"/>
        <w:right w:val="none" w:sz="0" w:space="0" w:color="auto"/>
      </w:divBdr>
    </w:div>
    <w:div w:id="1693265352">
      <w:bodyDiv w:val="1"/>
      <w:marLeft w:val="0"/>
      <w:marRight w:val="0"/>
      <w:marTop w:val="0"/>
      <w:marBottom w:val="0"/>
      <w:divBdr>
        <w:top w:val="none" w:sz="0" w:space="0" w:color="auto"/>
        <w:left w:val="none" w:sz="0" w:space="0" w:color="auto"/>
        <w:bottom w:val="none" w:sz="0" w:space="0" w:color="auto"/>
        <w:right w:val="none" w:sz="0" w:space="0" w:color="auto"/>
      </w:divBdr>
    </w:div>
    <w:div w:id="1848598101">
      <w:bodyDiv w:val="1"/>
      <w:marLeft w:val="0"/>
      <w:marRight w:val="0"/>
      <w:marTop w:val="0"/>
      <w:marBottom w:val="0"/>
      <w:divBdr>
        <w:top w:val="none" w:sz="0" w:space="0" w:color="auto"/>
        <w:left w:val="none" w:sz="0" w:space="0" w:color="auto"/>
        <w:bottom w:val="none" w:sz="0" w:space="0" w:color="auto"/>
        <w:right w:val="none" w:sz="0" w:space="0" w:color="auto"/>
      </w:divBdr>
    </w:div>
    <w:div w:id="1871064565">
      <w:bodyDiv w:val="1"/>
      <w:marLeft w:val="0"/>
      <w:marRight w:val="0"/>
      <w:marTop w:val="0"/>
      <w:marBottom w:val="0"/>
      <w:divBdr>
        <w:top w:val="none" w:sz="0" w:space="0" w:color="auto"/>
        <w:left w:val="none" w:sz="0" w:space="0" w:color="auto"/>
        <w:bottom w:val="none" w:sz="0" w:space="0" w:color="auto"/>
        <w:right w:val="none" w:sz="0" w:space="0" w:color="auto"/>
      </w:divBdr>
    </w:div>
    <w:div w:id="2041587512">
      <w:bodyDiv w:val="1"/>
      <w:marLeft w:val="0"/>
      <w:marRight w:val="0"/>
      <w:marTop w:val="0"/>
      <w:marBottom w:val="0"/>
      <w:divBdr>
        <w:top w:val="none" w:sz="0" w:space="0" w:color="auto"/>
        <w:left w:val="none" w:sz="0" w:space="0" w:color="auto"/>
        <w:bottom w:val="none" w:sz="0" w:space="0" w:color="auto"/>
        <w:right w:val="none" w:sz="0" w:space="0" w:color="auto"/>
      </w:divBdr>
    </w:div>
    <w:div w:id="2105295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 /><Relationship Id="rId13" Type="http://schemas.openxmlformats.org/officeDocument/2006/relationships/header" Target="header2.xml" /><Relationship Id="rId18" Type="http://schemas.openxmlformats.org/officeDocument/2006/relationships/image" Target="media/image4.png" /><Relationship Id="rId26" Type="http://schemas.openxmlformats.org/officeDocument/2006/relationships/image" Target="media/image12.png" /><Relationship Id="rId39" Type="http://schemas.openxmlformats.org/officeDocument/2006/relationships/image" Target="media/image25.png" /><Relationship Id="rId3" Type="http://schemas.openxmlformats.org/officeDocument/2006/relationships/customXml" Target="../customXml/item3.xml" /><Relationship Id="rId21" Type="http://schemas.openxmlformats.org/officeDocument/2006/relationships/image" Target="media/image7.png" /><Relationship Id="rId34" Type="http://schemas.openxmlformats.org/officeDocument/2006/relationships/image" Target="media/image20.png" /><Relationship Id="rId42" Type="http://schemas.openxmlformats.org/officeDocument/2006/relationships/image" Target="media/image28.png" /><Relationship Id="rId7" Type="http://schemas.openxmlformats.org/officeDocument/2006/relationships/settings" Target="settings.xml" /><Relationship Id="rId12" Type="http://schemas.openxmlformats.org/officeDocument/2006/relationships/header" Target="header1.xml" /><Relationship Id="rId17" Type="http://schemas.openxmlformats.org/officeDocument/2006/relationships/image" Target="media/image3.png" /><Relationship Id="rId25" Type="http://schemas.openxmlformats.org/officeDocument/2006/relationships/image" Target="media/image11.png" /><Relationship Id="rId33" Type="http://schemas.openxmlformats.org/officeDocument/2006/relationships/image" Target="media/image19.png" /><Relationship Id="rId38" Type="http://schemas.openxmlformats.org/officeDocument/2006/relationships/image" Target="media/image24.png" /><Relationship Id="rId46" Type="http://schemas.openxmlformats.org/officeDocument/2006/relationships/theme" Target="theme/theme1.xml" /><Relationship Id="rId2" Type="http://schemas.openxmlformats.org/officeDocument/2006/relationships/customXml" Target="../customXml/item2.xml" /><Relationship Id="rId16" Type="http://schemas.openxmlformats.org/officeDocument/2006/relationships/image" Target="media/image2.png" /><Relationship Id="rId20" Type="http://schemas.openxmlformats.org/officeDocument/2006/relationships/image" Target="media/image6.png" /><Relationship Id="rId29" Type="http://schemas.openxmlformats.org/officeDocument/2006/relationships/image" Target="media/image15.png" /><Relationship Id="rId41" Type="http://schemas.openxmlformats.org/officeDocument/2006/relationships/image" Target="media/image27.png"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footer" Target="footer1.xml" /><Relationship Id="rId24" Type="http://schemas.openxmlformats.org/officeDocument/2006/relationships/image" Target="media/image10.png" /><Relationship Id="rId32" Type="http://schemas.openxmlformats.org/officeDocument/2006/relationships/image" Target="media/image18.png" /><Relationship Id="rId37" Type="http://schemas.openxmlformats.org/officeDocument/2006/relationships/image" Target="media/image23.png" /><Relationship Id="rId40" Type="http://schemas.openxmlformats.org/officeDocument/2006/relationships/image" Target="media/image26.png" /><Relationship Id="rId45" Type="http://schemas.openxmlformats.org/officeDocument/2006/relationships/fontTable" Target="fontTable.xml" /><Relationship Id="rId5" Type="http://schemas.openxmlformats.org/officeDocument/2006/relationships/numbering" Target="numbering.xml" /><Relationship Id="rId15" Type="http://schemas.openxmlformats.org/officeDocument/2006/relationships/image" Target="media/image1.png" /><Relationship Id="rId23" Type="http://schemas.openxmlformats.org/officeDocument/2006/relationships/image" Target="media/image9.png" /><Relationship Id="rId28" Type="http://schemas.openxmlformats.org/officeDocument/2006/relationships/image" Target="media/image14.png" /><Relationship Id="rId36" Type="http://schemas.openxmlformats.org/officeDocument/2006/relationships/image" Target="media/image22.png" /><Relationship Id="rId10" Type="http://schemas.openxmlformats.org/officeDocument/2006/relationships/endnotes" Target="endnotes.xml" /><Relationship Id="rId19" Type="http://schemas.openxmlformats.org/officeDocument/2006/relationships/image" Target="media/image5.png" /><Relationship Id="rId31" Type="http://schemas.openxmlformats.org/officeDocument/2006/relationships/image" Target="media/image17.png" /><Relationship Id="rId44" Type="http://schemas.openxmlformats.org/officeDocument/2006/relationships/image" Target="media/image30.png" /><Relationship Id="rId4" Type="http://schemas.openxmlformats.org/officeDocument/2006/relationships/customXml" Target="../customXml/item4.xml" /><Relationship Id="rId9" Type="http://schemas.openxmlformats.org/officeDocument/2006/relationships/footnotes" Target="footnotes.xml" /><Relationship Id="rId14" Type="http://schemas.openxmlformats.org/officeDocument/2006/relationships/footer" Target="footer2.xml" /><Relationship Id="rId22" Type="http://schemas.openxmlformats.org/officeDocument/2006/relationships/image" Target="media/image8.png" /><Relationship Id="rId27" Type="http://schemas.openxmlformats.org/officeDocument/2006/relationships/image" Target="media/image13.png" /><Relationship Id="rId30" Type="http://schemas.openxmlformats.org/officeDocument/2006/relationships/image" Target="media/image16.png" /><Relationship Id="rId35" Type="http://schemas.openxmlformats.org/officeDocument/2006/relationships/image" Target="media/image21.png" /><Relationship Id="rId43" Type="http://schemas.openxmlformats.org/officeDocument/2006/relationships/image" Target="media/image29.png"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bo\OneDrive%20-%20Universidad%20Tecnol&#243;gica%20de%20Panam&#225;\ArqDesarolloWeb\plantillas\Plantilla%20de%20Trabajo%20Formal%20(1).dotx" TargetMode="Externa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A0BC3988E8648A46978C69DD008F0ECF" ma:contentTypeVersion="2" ma:contentTypeDescription="Crear nuevo documento." ma:contentTypeScope="" ma:versionID="61d879db7ddaaab241b3ffb33109ac1f">
  <xsd:schema xmlns:xsd="http://www.w3.org/2001/XMLSchema" xmlns:xs="http://www.w3.org/2001/XMLSchema" xmlns:p="http://schemas.microsoft.com/office/2006/metadata/properties" xmlns:ns2="7f6aa65c-9206-4165-9b4f-f73bd07c80c0" targetNamespace="http://schemas.microsoft.com/office/2006/metadata/properties" ma:root="true" ma:fieldsID="1fdade0c5932a27905fbf4f149e1f24b" ns2:_="">
    <xsd:import namespace="7f6aa65c-9206-4165-9b4f-f73bd07c80c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6aa65c-9206-4165-9b4f-f73bd07c80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ssl22</b:Tag>
    <b:SourceType>InternetSite</b:SourceType>
    <b:Guid>{32599FE0-0BF6-4F4E-98B3-32A477895F33}</b:Guid>
    <b:Title>ssl</b:Title>
    <b:Author>
      <b:Author>
        <b:Corporate>ssl</b:Corporate>
      </b:Author>
    </b:Author>
    <b:ProductionCompany>ssl.com</b:ProductionCompany>
    <b:YearAccessed>2022</b:YearAccessed>
    <b:MonthAccessed>05</b:MonthAccessed>
    <b:DayAccessed>25</b:DayAccessed>
    <b:URL>https://www.ssl.com/es/preguntas-frecuentes/%C2%BFQu%C3%A9-es-una-autoridad-de-certificaci%C3%B3n%3F/</b:URL>
    <b:RefOrder>1</b:RefOrder>
  </b:Source>
</b:Sources>
</file>

<file path=customXml/itemProps1.xml><?xml version="1.0" encoding="utf-8"?>
<ds:datastoreItem xmlns:ds="http://schemas.openxmlformats.org/officeDocument/2006/customXml" ds:itemID="{1DD7D103-DA28-45D6-A53D-B5DB157BEF6F}">
  <ds:schemaRefs>
    <ds:schemaRef ds:uri="http://schemas.microsoft.com/sharepoint/v3/contenttype/forms"/>
  </ds:schemaRefs>
</ds:datastoreItem>
</file>

<file path=customXml/itemProps2.xml><?xml version="1.0" encoding="utf-8"?>
<ds:datastoreItem xmlns:ds="http://schemas.openxmlformats.org/officeDocument/2006/customXml" ds:itemID="{5367F57E-C993-4A06-9726-C60273199443}">
  <ds:schemaRefs>
    <ds:schemaRef ds:uri="http://schemas.microsoft.com/office/2006/metadata/contentType"/>
    <ds:schemaRef ds:uri="http://schemas.microsoft.com/office/2006/metadata/properties/metaAttributes"/>
    <ds:schemaRef ds:uri="http://www.w3.org/2000/xmlns/"/>
    <ds:schemaRef ds:uri="http://www.w3.org/2001/XMLSchema"/>
    <ds:schemaRef ds:uri="7f6aa65c-9206-4165-9b4f-f73bd07c80c0"/>
  </ds:schemaRefs>
</ds:datastoreItem>
</file>

<file path=customXml/itemProps3.xml><?xml version="1.0" encoding="utf-8"?>
<ds:datastoreItem xmlns:ds="http://schemas.openxmlformats.org/officeDocument/2006/customXml" ds:itemID="{F4093669-7CDD-4178-B0F6-ED0A4FA0EEFE}">
  <ds:schemaRefs>
    <ds:schemaRef ds:uri="http://schemas.microsoft.com/office/2006/metadata/properties"/>
    <ds:schemaRef ds:uri="http://www.w3.org/2000/xmlns/"/>
  </ds:schemaRefs>
</ds:datastoreItem>
</file>

<file path=customXml/itemProps4.xml><?xml version="1.0" encoding="utf-8"?>
<ds:datastoreItem xmlns:ds="http://schemas.openxmlformats.org/officeDocument/2006/customXml" ds:itemID="{23139B63-8933-41F0-9182-C35F02BD9F13}">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Plantilla%20de%20Trabajo%20Formal%20(1).dotx</Template>
  <TotalTime>121</TotalTime>
  <Pages>1</Pages>
  <Words>1017</Words>
  <Characters>5598</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6602</CharactersWithSpaces>
  <SharedDoc>false</SharedDoc>
  <HLinks>
    <vt:vector size="54" baseType="variant">
      <vt:variant>
        <vt:i4>1572914</vt:i4>
      </vt:variant>
      <vt:variant>
        <vt:i4>50</vt:i4>
      </vt:variant>
      <vt:variant>
        <vt:i4>0</vt:i4>
      </vt:variant>
      <vt:variant>
        <vt:i4>5</vt:i4>
      </vt:variant>
      <vt:variant>
        <vt:lpwstr/>
      </vt:variant>
      <vt:variant>
        <vt:lpwstr>_Toc104670099</vt:lpwstr>
      </vt:variant>
      <vt:variant>
        <vt:i4>1572914</vt:i4>
      </vt:variant>
      <vt:variant>
        <vt:i4>44</vt:i4>
      </vt:variant>
      <vt:variant>
        <vt:i4>0</vt:i4>
      </vt:variant>
      <vt:variant>
        <vt:i4>5</vt:i4>
      </vt:variant>
      <vt:variant>
        <vt:lpwstr/>
      </vt:variant>
      <vt:variant>
        <vt:lpwstr>_Toc104670098</vt:lpwstr>
      </vt:variant>
      <vt:variant>
        <vt:i4>1572914</vt:i4>
      </vt:variant>
      <vt:variant>
        <vt:i4>38</vt:i4>
      </vt:variant>
      <vt:variant>
        <vt:i4>0</vt:i4>
      </vt:variant>
      <vt:variant>
        <vt:i4>5</vt:i4>
      </vt:variant>
      <vt:variant>
        <vt:lpwstr/>
      </vt:variant>
      <vt:variant>
        <vt:lpwstr>_Toc104670097</vt:lpwstr>
      </vt:variant>
      <vt:variant>
        <vt:i4>1572914</vt:i4>
      </vt:variant>
      <vt:variant>
        <vt:i4>32</vt:i4>
      </vt:variant>
      <vt:variant>
        <vt:i4>0</vt:i4>
      </vt:variant>
      <vt:variant>
        <vt:i4>5</vt:i4>
      </vt:variant>
      <vt:variant>
        <vt:lpwstr/>
      </vt:variant>
      <vt:variant>
        <vt:lpwstr>_Toc104670096</vt:lpwstr>
      </vt:variant>
      <vt:variant>
        <vt:i4>1572914</vt:i4>
      </vt:variant>
      <vt:variant>
        <vt:i4>26</vt:i4>
      </vt:variant>
      <vt:variant>
        <vt:i4>0</vt:i4>
      </vt:variant>
      <vt:variant>
        <vt:i4>5</vt:i4>
      </vt:variant>
      <vt:variant>
        <vt:lpwstr/>
      </vt:variant>
      <vt:variant>
        <vt:lpwstr>_Toc104670095</vt:lpwstr>
      </vt:variant>
      <vt:variant>
        <vt:i4>1572914</vt:i4>
      </vt:variant>
      <vt:variant>
        <vt:i4>20</vt:i4>
      </vt:variant>
      <vt:variant>
        <vt:i4>0</vt:i4>
      </vt:variant>
      <vt:variant>
        <vt:i4>5</vt:i4>
      </vt:variant>
      <vt:variant>
        <vt:lpwstr/>
      </vt:variant>
      <vt:variant>
        <vt:lpwstr>_Toc104670094</vt:lpwstr>
      </vt:variant>
      <vt:variant>
        <vt:i4>1572914</vt:i4>
      </vt:variant>
      <vt:variant>
        <vt:i4>14</vt:i4>
      </vt:variant>
      <vt:variant>
        <vt:i4>0</vt:i4>
      </vt:variant>
      <vt:variant>
        <vt:i4>5</vt:i4>
      </vt:variant>
      <vt:variant>
        <vt:lpwstr/>
      </vt:variant>
      <vt:variant>
        <vt:lpwstr>_Toc104670093</vt:lpwstr>
      </vt:variant>
      <vt:variant>
        <vt:i4>1572914</vt:i4>
      </vt:variant>
      <vt:variant>
        <vt:i4>8</vt:i4>
      </vt:variant>
      <vt:variant>
        <vt:i4>0</vt:i4>
      </vt:variant>
      <vt:variant>
        <vt:i4>5</vt:i4>
      </vt:variant>
      <vt:variant>
        <vt:lpwstr/>
      </vt:variant>
      <vt:variant>
        <vt:lpwstr>_Toc104670092</vt:lpwstr>
      </vt:variant>
      <vt:variant>
        <vt:i4>1572914</vt:i4>
      </vt:variant>
      <vt:variant>
        <vt:i4>2</vt:i4>
      </vt:variant>
      <vt:variant>
        <vt:i4>0</vt:i4>
      </vt:variant>
      <vt:variant>
        <vt:i4>5</vt:i4>
      </vt:variant>
      <vt:variant>
        <vt:lpwstr/>
      </vt:variant>
      <vt:variant>
        <vt:lpwstr>_Toc104670091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Gabo</dc:creator>
  <cp:keywords/>
  <dc:description/>
  <cp:lastModifiedBy>FERNANDO CUTIRE</cp:lastModifiedBy>
  <cp:revision>127</cp:revision>
  <dcterms:created xsi:type="dcterms:W3CDTF">2022-05-10T17:26:00Z</dcterms:created>
  <dcterms:modified xsi:type="dcterms:W3CDTF">2022-05-29T20:32:00Z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0x010100A0BC3988E8648A46978C69DD008F0ECF</vt:lpwstr>
  </property>
</Properties>
</file>